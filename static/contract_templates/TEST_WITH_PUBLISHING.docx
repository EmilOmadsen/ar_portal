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6AC0" w14:textId="77777777" w:rsidR="005C1893" w:rsidRDefault="005C1893" w:rsidP="00D70CA6">
      <w:pPr>
        <w:widowControl w:val="0"/>
        <w:autoSpaceDE w:val="0"/>
        <w:autoSpaceDN w:val="0"/>
        <w:adjustRightInd w:val="0"/>
        <w:jc w:val="both"/>
        <w:rPr>
          <w:rFonts w:ascii="Helvetica" w:hAnsi="Helvetica" w:cs="Helvetica"/>
          <w:sz w:val="20"/>
          <w:szCs w:val="20"/>
        </w:rPr>
      </w:pPr>
    </w:p>
    <w:p w14:paraId="2510FBFA" w14:textId="77777777" w:rsidR="005C1893" w:rsidRDefault="005C1893" w:rsidP="00D70CA6">
      <w:pPr>
        <w:widowControl w:val="0"/>
        <w:autoSpaceDE w:val="0"/>
        <w:autoSpaceDN w:val="0"/>
        <w:adjustRightInd w:val="0"/>
        <w:jc w:val="both"/>
        <w:rPr>
          <w:rFonts w:ascii="Helvetica" w:hAnsi="Helvetica" w:cs="Helvetica"/>
          <w:sz w:val="20"/>
          <w:szCs w:val="20"/>
        </w:rPr>
      </w:pPr>
    </w:p>
    <w:p w14:paraId="179F7074" w14:textId="77777777" w:rsidR="008F771A" w:rsidRPr="00B75D21" w:rsidRDefault="0047060D" w:rsidP="00D70CA6">
      <w:pPr>
        <w:widowControl w:val="0"/>
        <w:autoSpaceDE w:val="0"/>
        <w:autoSpaceDN w:val="0"/>
        <w:adjustRightInd w:val="0"/>
        <w:jc w:val="both"/>
        <w:rPr>
          <w:rFonts w:ascii="Century Gothic" w:hAnsi="Century Gothic" w:cs="Century Gothic"/>
          <w:lang w:val="en-GB"/>
        </w:rPr>
      </w:pPr>
      <w:r w:rsidRPr="00B75D21">
        <w:rPr>
          <w:rFonts w:ascii="Helvetica" w:hAnsi="Helvetica" w:cs="Helvetica"/>
          <w:sz w:val="20"/>
          <w:szCs w:val="20"/>
          <w:lang w:val="en-GB"/>
        </w:rPr>
        <w:t>Upon signature t</w:t>
      </w:r>
      <w:r w:rsidR="006E4855" w:rsidRPr="00B75D21">
        <w:rPr>
          <w:rFonts w:ascii="Helvetica" w:hAnsi="Helvetica" w:cs="Helvetica"/>
          <w:sz w:val="20"/>
          <w:szCs w:val="20"/>
          <w:lang w:val="en-GB"/>
        </w:rPr>
        <w:t>he following parties:</w:t>
      </w:r>
    </w:p>
    <w:p w14:paraId="5AA9C251" w14:textId="77777777" w:rsidR="008F771A" w:rsidRPr="00B75D21" w:rsidRDefault="008F771A" w:rsidP="00D70CA6">
      <w:pPr>
        <w:widowControl w:val="0"/>
        <w:autoSpaceDE w:val="0"/>
        <w:autoSpaceDN w:val="0"/>
        <w:adjustRightInd w:val="0"/>
        <w:jc w:val="both"/>
        <w:rPr>
          <w:rFonts w:ascii="Helvetica" w:hAnsi="Helvetica" w:cs="Helvetica"/>
          <w:sz w:val="20"/>
          <w:szCs w:val="20"/>
          <w:lang w:val="en-GB"/>
        </w:rPr>
      </w:pPr>
    </w:p>
    <w:p w14:paraId="036D52D3" w14:textId="77777777" w:rsidR="005F3E4E" w:rsidRDefault="00154C43" w:rsidP="00037D13">
      <w:pPr>
        <w:widowControl w:val="0"/>
        <w:autoSpaceDE w:val="0"/>
        <w:autoSpaceDN w:val="0"/>
        <w:adjustRightInd w:val="0"/>
        <w:jc w:val="both"/>
        <w:rPr>
          <w:rFonts w:ascii="Helvetica" w:hAnsi="Helvetica" w:cs="Verdana"/>
          <w:bCs/>
          <w:sz w:val="20"/>
          <w:szCs w:val="20"/>
          <w:lang w:val="en-US"/>
        </w:rPr>
      </w:pPr>
      <w:r>
        <w:rPr>
          <w:rFonts w:ascii="Helvetica" w:hAnsi="Helvetica" w:cs="Verdana"/>
          <w:b/>
          <w:sz w:val="20"/>
          <w:szCs w:val="20"/>
          <w:lang w:val="en-US"/>
        </w:rPr>
        <w:t>The Label Sunday</w:t>
      </w:r>
      <w:r w:rsidR="00132C94">
        <w:rPr>
          <w:rFonts w:ascii="Helvetica" w:hAnsi="Helvetica" w:cs="Verdana"/>
          <w:b/>
          <w:sz w:val="20"/>
          <w:szCs w:val="20"/>
          <w:lang w:val="en-US"/>
        </w:rPr>
        <w:t xml:space="preserve"> </w:t>
      </w:r>
      <w:proofErr w:type="spellStart"/>
      <w:r w:rsidR="00132C94">
        <w:rPr>
          <w:rFonts w:ascii="Helvetica" w:hAnsi="Helvetica" w:cs="Verdana"/>
          <w:b/>
          <w:sz w:val="20"/>
          <w:szCs w:val="20"/>
          <w:lang w:val="en-US"/>
        </w:rPr>
        <w:t>ApS</w:t>
      </w:r>
      <w:proofErr w:type="spellEnd"/>
      <w:r w:rsidR="005F3E4E">
        <w:rPr>
          <w:rFonts w:ascii="Helvetica" w:hAnsi="Helvetica" w:cs="Verdana"/>
          <w:b/>
          <w:sz w:val="20"/>
          <w:szCs w:val="20"/>
          <w:lang w:val="en-US"/>
        </w:rPr>
        <w:t xml:space="preserve"> </w:t>
      </w:r>
    </w:p>
    <w:p w14:paraId="3D9095C3" w14:textId="68B8CAB4" w:rsidR="00037D13" w:rsidRPr="00605E25" w:rsidRDefault="005F3E4E" w:rsidP="00037D13">
      <w:pPr>
        <w:widowControl w:val="0"/>
        <w:autoSpaceDE w:val="0"/>
        <w:autoSpaceDN w:val="0"/>
        <w:adjustRightInd w:val="0"/>
        <w:jc w:val="both"/>
        <w:rPr>
          <w:rFonts w:ascii="Helvetica" w:hAnsi="Helvetica" w:cs="Verdana"/>
          <w:b/>
          <w:sz w:val="20"/>
          <w:szCs w:val="20"/>
          <w:lang w:val="en-US"/>
        </w:rPr>
      </w:pPr>
      <w:r>
        <w:rPr>
          <w:rFonts w:ascii="Helvetica" w:hAnsi="Helvetica" w:cs="Verdana"/>
          <w:bCs/>
          <w:sz w:val="20"/>
          <w:szCs w:val="20"/>
          <w:lang w:val="en-US"/>
        </w:rPr>
        <w:t xml:space="preserve">Trading as </w:t>
      </w:r>
      <w:r>
        <w:rPr>
          <w:rFonts w:ascii="Helvetica" w:hAnsi="Helvetica" w:cs="Verdana"/>
          <w:b/>
          <w:sz w:val="20"/>
          <w:szCs w:val="20"/>
          <w:lang w:val="en-US"/>
        </w:rPr>
        <w:t>SUNDAY</w:t>
      </w:r>
    </w:p>
    <w:p w14:paraId="4F36CA78" w14:textId="77777777" w:rsidR="00BA19BE" w:rsidRPr="00BA19BE" w:rsidRDefault="00BA19BE" w:rsidP="00BA19BE">
      <w:pPr>
        <w:widowControl w:val="0"/>
        <w:autoSpaceDE w:val="0"/>
        <w:autoSpaceDN w:val="0"/>
        <w:adjustRightInd w:val="0"/>
        <w:jc w:val="both"/>
        <w:rPr>
          <w:rFonts w:ascii="Helvetica" w:hAnsi="Helvetica"/>
          <w:color w:val="000000"/>
          <w:sz w:val="20"/>
          <w:szCs w:val="20"/>
          <w:lang w:val="en-US"/>
        </w:rPr>
      </w:pPr>
      <w:proofErr w:type="spellStart"/>
      <w:r w:rsidRPr="00BA19BE">
        <w:rPr>
          <w:rFonts w:ascii="Helvetica" w:hAnsi="Helvetica"/>
          <w:color w:val="000000"/>
          <w:sz w:val="20"/>
          <w:szCs w:val="20"/>
          <w:lang w:val="en-US"/>
        </w:rPr>
        <w:t>Vognmagergade</w:t>
      </w:r>
      <w:proofErr w:type="spellEnd"/>
      <w:r w:rsidRPr="00BA19BE">
        <w:rPr>
          <w:rFonts w:ascii="Helvetica" w:hAnsi="Helvetica"/>
          <w:color w:val="000000"/>
          <w:sz w:val="20"/>
          <w:szCs w:val="20"/>
          <w:lang w:val="en-US"/>
        </w:rPr>
        <w:t xml:space="preserve"> 7, 6.    </w:t>
      </w:r>
    </w:p>
    <w:p w14:paraId="04023916" w14:textId="77777777" w:rsidR="00BA19BE" w:rsidRPr="00BA19BE" w:rsidRDefault="00BA19BE" w:rsidP="00BA19BE">
      <w:pPr>
        <w:widowControl w:val="0"/>
        <w:autoSpaceDE w:val="0"/>
        <w:autoSpaceDN w:val="0"/>
        <w:adjustRightInd w:val="0"/>
        <w:jc w:val="both"/>
        <w:rPr>
          <w:rFonts w:ascii="Helvetica" w:hAnsi="Helvetica"/>
          <w:color w:val="000000"/>
          <w:sz w:val="20"/>
          <w:szCs w:val="20"/>
          <w:lang w:val="en-US"/>
        </w:rPr>
      </w:pPr>
      <w:r w:rsidRPr="00BA19BE">
        <w:rPr>
          <w:rFonts w:ascii="Helvetica" w:hAnsi="Helvetica"/>
          <w:color w:val="000000"/>
          <w:sz w:val="20"/>
          <w:szCs w:val="20"/>
          <w:lang w:val="en-US"/>
        </w:rPr>
        <w:t>1120 Copenhagen </w:t>
      </w:r>
    </w:p>
    <w:p w14:paraId="6454AC26" w14:textId="77777777" w:rsidR="00BA19BE" w:rsidRPr="00BA19BE" w:rsidRDefault="00BA19BE" w:rsidP="00BA19BE">
      <w:pPr>
        <w:widowControl w:val="0"/>
        <w:autoSpaceDE w:val="0"/>
        <w:autoSpaceDN w:val="0"/>
        <w:adjustRightInd w:val="0"/>
        <w:jc w:val="both"/>
        <w:rPr>
          <w:rFonts w:ascii="Helvetica" w:hAnsi="Helvetica" w:cs="Verdana"/>
          <w:sz w:val="21"/>
          <w:szCs w:val="21"/>
          <w:lang w:val="en-US"/>
        </w:rPr>
      </w:pPr>
      <w:r w:rsidRPr="00BA19BE">
        <w:rPr>
          <w:rFonts w:ascii="Helvetica" w:hAnsi="Helvetica"/>
          <w:color w:val="000000"/>
          <w:sz w:val="20"/>
          <w:szCs w:val="20"/>
          <w:lang w:val="en-US"/>
        </w:rPr>
        <w:t>Denmark</w:t>
      </w:r>
    </w:p>
    <w:p w14:paraId="77787077" w14:textId="48524AD1" w:rsidR="00037D13" w:rsidRPr="00BA19BE" w:rsidRDefault="00037D13" w:rsidP="009F0D74">
      <w:pPr>
        <w:widowControl w:val="0"/>
        <w:tabs>
          <w:tab w:val="center" w:pos="4150"/>
        </w:tabs>
        <w:autoSpaceDE w:val="0"/>
        <w:autoSpaceDN w:val="0"/>
        <w:adjustRightInd w:val="0"/>
        <w:jc w:val="both"/>
        <w:rPr>
          <w:rFonts w:ascii="Helvetica" w:hAnsi="Helvetica" w:cs="Verdana"/>
          <w:sz w:val="20"/>
          <w:szCs w:val="20"/>
          <w:lang w:val="en-US"/>
        </w:rPr>
      </w:pPr>
      <w:r w:rsidRPr="00BA19BE">
        <w:rPr>
          <w:rFonts w:ascii="Helvetica" w:hAnsi="Helvetica" w:cs="Verdana"/>
          <w:sz w:val="20"/>
          <w:szCs w:val="20"/>
          <w:lang w:val="en-US"/>
        </w:rPr>
        <w:t xml:space="preserve">VAT#: </w:t>
      </w:r>
      <w:r w:rsidR="004A5BB0" w:rsidRPr="00BA19BE">
        <w:rPr>
          <w:rFonts w:ascii="Helvetica" w:hAnsi="Helvetica" w:cs="Verdana"/>
          <w:sz w:val="20"/>
          <w:szCs w:val="20"/>
          <w:lang w:val="en-US"/>
        </w:rPr>
        <w:t>DK42502138</w:t>
      </w:r>
      <w:r w:rsidR="009F0D74" w:rsidRPr="00BA19BE">
        <w:rPr>
          <w:rFonts w:ascii="Helvetica" w:hAnsi="Helvetica" w:cs="Verdana"/>
          <w:sz w:val="20"/>
          <w:szCs w:val="20"/>
          <w:lang w:val="en-US"/>
        </w:rPr>
        <w:tab/>
      </w:r>
    </w:p>
    <w:p w14:paraId="627F8DC0" w14:textId="77777777" w:rsidR="0047060D" w:rsidRPr="00BA19BE" w:rsidRDefault="0047060D" w:rsidP="00D70CA6">
      <w:pPr>
        <w:widowControl w:val="0"/>
        <w:autoSpaceDE w:val="0"/>
        <w:autoSpaceDN w:val="0"/>
        <w:adjustRightInd w:val="0"/>
        <w:jc w:val="both"/>
        <w:rPr>
          <w:rFonts w:ascii="Helvetica" w:hAnsi="Helvetica" w:cs="Helvetica"/>
          <w:sz w:val="20"/>
          <w:szCs w:val="20"/>
          <w:lang w:val="en-US"/>
        </w:rPr>
      </w:pPr>
      <w:r>
        <w:t>(hereinafter referred to as ”Company”)</w:t>
      </w:r>
    </w:p>
    <w:p/>
    <w:p w14:paraId="526DD6CA" w14:textId="77777777" w:rsidR="008F771A" w:rsidRPr="00B75D21" w:rsidRDefault="006E4855" w:rsidP="00D70CA6">
      <w:pPr>
        <w:widowControl w:val="0"/>
        <w:autoSpaceDE w:val="0"/>
        <w:autoSpaceDN w:val="0"/>
        <w:adjustRightInd w:val="0"/>
        <w:jc w:val="both"/>
        <w:rPr>
          <w:rFonts w:ascii="Century Gothic" w:hAnsi="Century Gothic" w:cs="Century Gothic"/>
          <w:lang w:val="en-GB"/>
        </w:rPr>
      </w:pPr>
      <w:r>
        <w:t>and</w:t>
      </w:r>
    </w:p>
    <w:p w14:paraId="5AD5EDA1" w14:textId="77777777" w:rsidR="00F61F8B" w:rsidRPr="00B75D21" w:rsidRDefault="00F61F8B" w:rsidP="00D70CA6">
      <w:pPr>
        <w:widowControl w:val="0"/>
        <w:autoSpaceDE w:val="0"/>
        <w:autoSpaceDN w:val="0"/>
        <w:adjustRightInd w:val="0"/>
        <w:jc w:val="both"/>
        <w:rPr>
          <w:rFonts w:ascii="Helvetica" w:hAnsi="Helvetica" w:cs="Helvetica"/>
          <w:sz w:val="20"/>
          <w:szCs w:val="20"/>
          <w:lang w:val="en-GB"/>
        </w:rPr>
      </w:pPr>
    </w:p>
    <w:p w14:paraId="5C0A290E" w14:textId="77777777" w:rsidR="00F61F8B" w:rsidRPr="00B75D21" w:rsidRDefault="00F61F8B" w:rsidP="00D70CA6">
      <w:pPr>
        <w:widowControl w:val="0"/>
        <w:autoSpaceDE w:val="0"/>
        <w:autoSpaceDN w:val="0"/>
        <w:adjustRightInd w:val="0"/>
        <w:jc w:val="both"/>
        <w:rPr>
          <w:rFonts w:ascii="Helvetica" w:hAnsi="Helvetica" w:cs="Helvetica"/>
          <w:sz w:val="20"/>
          <w:szCs w:val="20"/>
          <w:lang w:val="en-GB"/>
        </w:rPr>
      </w:pPr>
      <w:r>
        <w:t xml:space="preserve"/>
      </w:r>
    </w:p>
    <w:p w14:paraId="5D875DBC" w14:textId="77777777" w:rsidR="00346F6C" w:rsidRPr="00FC6D54" w:rsidRDefault="00346F6C" w:rsidP="00346F6C">
      <w:pPr>
        <w:widowControl w:val="0"/>
        <w:autoSpaceDE w:val="0"/>
        <w:autoSpaceDN w:val="0"/>
        <w:adjustRightInd w:val="0"/>
        <w:jc w:val="both"/>
        <w:rPr>
          <w:rFonts w:ascii="Helvetica" w:hAnsi="Helvetica" w:cs="Helvetica"/>
          <w:bCs/>
          <w:sz w:val="20"/>
          <w:szCs w:val="20"/>
          <w:lang w:val="en-US"/>
        </w:rPr>
      </w:pPr>
      <w:r>
        <w:rPr>
          <w:rFonts w:ascii="Helvetica" w:hAnsi="Helvetica"/>
          <w:sz w:val="20"/>
        </w:rPr>
        <w:t xml:space="preserve">Test</w:t>
      </w:r>
    </w:p>
    <w:p w14:paraId="33F4EEB2" w14:textId="77777777" w:rsidR="00C32F9E" w:rsidRDefault="00C32F9E" w:rsidP="00346F6C">
      <w:pPr>
        <w:widowControl w:val="0"/>
        <w:autoSpaceDE w:val="0"/>
        <w:autoSpaceDN w:val="0"/>
        <w:adjustRightInd w:val="0"/>
        <w:jc w:val="both"/>
        <w:rPr>
          <w:rFonts w:ascii="Helvetica" w:hAnsi="Helvetica" w:cs="Helvetica"/>
          <w:bCs/>
          <w:sz w:val="20"/>
          <w:szCs w:val="20"/>
          <w:lang w:val="en-GB"/>
        </w:rPr>
      </w:pPr>
      <w:r>
        <w:rPr>
          <w:rFonts w:ascii="Helvetica" w:hAnsi="Helvetica"/>
          <w:sz w:val="20"/>
        </w:rPr>
        <w:t xml:space="preserve">Test Name</w:t>
      </w:r>
    </w:p>
    <w:p w14:paraId="528BFADA" w14:textId="275D2995" w:rsidR="00346F6C" w:rsidRPr="00E66AC5" w:rsidRDefault="001623FC" w:rsidP="00346F6C">
      <w:pPr>
        <w:widowControl w:val="0"/>
        <w:autoSpaceDE w:val="0"/>
        <w:autoSpaceDN w:val="0"/>
        <w:adjustRightInd w:val="0"/>
        <w:jc w:val="both"/>
        <w:rPr>
          <w:rFonts w:ascii="Helvetica" w:hAnsi="Helvetica" w:cs="Helvetica"/>
          <w:bCs/>
          <w:sz w:val="20"/>
          <w:szCs w:val="20"/>
          <w:lang w:val="en-GB"/>
        </w:rPr>
      </w:pPr>
      <w:r>
        <w:rPr>
          <w:rFonts w:ascii="Helvetica" w:hAnsi="Helvetica"/>
          <w:sz w:val="20"/>
        </w:rPr>
        <w:t xml:space="preserve">Test St</w:t>
      </w:r>
    </w:p>
    <w:p w14:paraId="0DC0FC52" w14:textId="77777777" w:rsidR="00C32F9E" w:rsidRDefault="00C32F9E" w:rsidP="00346F6C">
      <w:pPr>
        <w:widowControl w:val="0"/>
        <w:autoSpaceDE w:val="0"/>
        <w:autoSpaceDN w:val="0"/>
        <w:adjustRightInd w:val="0"/>
        <w:jc w:val="both"/>
        <w:rPr>
          <w:rFonts w:ascii="Helvetica" w:hAnsi="Helvetica" w:cs="Helvetica"/>
          <w:bCs/>
          <w:sz w:val="20"/>
          <w:szCs w:val="20"/>
          <w:lang w:val="en-GB"/>
        </w:rPr>
      </w:pPr>
      <w:r>
        <w:rPr>
          <w:rFonts w:ascii="Helvetica" w:hAnsi="Helvetica"/>
          <w:sz w:val="20"/>
        </w:rPr>
        <w:t xml:space="preserve">1000 Copenhagen</w:t>
      </w:r>
    </w:p>
    <w:p w14:paraId="6EF66810" w14:textId="5433F8B7" w:rsidR="006F4CB7" w:rsidRPr="003A3B2C" w:rsidRDefault="00346F6C" w:rsidP="00E66AC5">
      <w:pPr>
        <w:widowControl w:val="0"/>
        <w:autoSpaceDE w:val="0"/>
        <w:autoSpaceDN w:val="0"/>
        <w:adjustRightInd w:val="0"/>
        <w:jc w:val="both"/>
        <w:rPr>
          <w:rFonts w:ascii="Helvetica" w:hAnsi="Helvetica" w:cs="Helvetica"/>
          <w:bCs/>
          <w:sz w:val="20"/>
          <w:szCs w:val="20"/>
          <w:lang w:val="en-GB"/>
        </w:rPr>
      </w:pPr>
      <w:r>
        <w:rPr>
          <w:rFonts w:ascii="Helvetica" w:hAnsi="Helvetica"/>
          <w:sz w:val="20"/>
        </w:rPr>
        <w:t xml:space="preserve">Denmark</w:t>
      </w:r>
    </w:p>
    <w:p w14:paraId="0D310FDF" w14:textId="77777777" w:rsidR="0047060D" w:rsidRPr="00B75D21" w:rsidRDefault="0047060D" w:rsidP="0047060D">
      <w:pPr>
        <w:widowControl w:val="0"/>
        <w:autoSpaceDE w:val="0"/>
        <w:autoSpaceDN w:val="0"/>
        <w:adjustRightInd w:val="0"/>
        <w:jc w:val="both"/>
        <w:rPr>
          <w:rFonts w:ascii="Century Gothic" w:hAnsi="Century Gothic" w:cs="Century Gothic"/>
          <w:lang w:val="en-GB"/>
        </w:rPr>
      </w:pPr>
      <w:r>
        <w:rPr>
          <w:rFonts w:ascii="Helvetica" w:hAnsi="Helvetica"/>
          <w:sz w:val="20"/>
        </w:rPr>
        <w:t xml:space="preserve">Tax ID: 123</w:t>
      </w:r>
    </w:p>
    <w:p w14:paraId="2E3A9AB4" w14:textId="77777777" w:rsidR="00EE773A" w:rsidRPr="00B75D21" w:rsidRDefault="00EE773A" w:rsidP="00D70CA6">
      <w:pPr>
        <w:widowControl w:val="0"/>
        <w:autoSpaceDE w:val="0"/>
        <w:autoSpaceDN w:val="0"/>
        <w:adjustRightInd w:val="0"/>
        <w:jc w:val="both"/>
        <w:rPr>
          <w:rFonts w:ascii="Helvetica" w:hAnsi="Helvetica" w:cs="Helvetica"/>
          <w:sz w:val="20"/>
          <w:szCs w:val="20"/>
          <w:lang w:val="en-GB"/>
        </w:rPr>
      </w:pPr>
      <w:r>
        <w:rPr>
          <w:rFonts w:ascii="Helvetica" w:hAnsi="Helvetica"/>
          <w:sz w:val="20"/>
        </w:rPr>
        <w:t xml:space="preserve">test@test.com</w:t>
      </w:r>
    </w:p>
    <w:p/>
    <w:p w14:paraId="194DCA2D" w14:textId="77777777" w:rsidR="00E466E6" w:rsidRPr="00B75D21" w:rsidRDefault="00E466E6" w:rsidP="00D70CA6">
      <w:pPr>
        <w:widowControl w:val="0"/>
        <w:autoSpaceDE w:val="0"/>
        <w:autoSpaceDN w:val="0"/>
        <w:adjustRightInd w:val="0"/>
        <w:jc w:val="both"/>
        <w:rPr>
          <w:rFonts w:ascii="Helvetica" w:hAnsi="Helvetica" w:cs="Helvetica"/>
          <w:sz w:val="20"/>
          <w:szCs w:val="20"/>
          <w:lang w:val="en-GB"/>
        </w:rPr>
      </w:pPr>
      <w:r>
        <w:t xml:space="preserve"/>
      </w:r>
    </w:p>
    <w:p w14:paraId="15849739" w14:textId="4F60936D" w:rsidR="008F771A" w:rsidRPr="00B75D21" w:rsidRDefault="0047060D" w:rsidP="00D70CA6">
      <w:pPr>
        <w:widowControl w:val="0"/>
        <w:autoSpaceDE w:val="0"/>
        <w:autoSpaceDN w:val="0"/>
        <w:adjustRightInd w:val="0"/>
        <w:jc w:val="both"/>
        <w:rPr>
          <w:rFonts w:ascii="Century Gothic" w:hAnsi="Century Gothic" w:cs="Century Gothic"/>
          <w:lang w:val="en-GB"/>
        </w:rPr>
      </w:pPr>
      <w:r>
        <w:t xml:space="preserve"/>
      </w:r>
    </w:p>
    <w:p w14:paraId="1AAA2074" w14:textId="77777777" w:rsidR="008F771A" w:rsidRPr="00B75D21" w:rsidRDefault="008F771A" w:rsidP="00D70CA6">
      <w:pPr>
        <w:widowControl w:val="0"/>
        <w:autoSpaceDE w:val="0"/>
        <w:autoSpaceDN w:val="0"/>
        <w:adjustRightInd w:val="0"/>
        <w:jc w:val="both"/>
        <w:rPr>
          <w:rFonts w:ascii="Helvetica" w:hAnsi="Helvetica" w:cs="Helvetica"/>
          <w:sz w:val="20"/>
          <w:szCs w:val="20"/>
          <w:lang w:val="en-GB"/>
        </w:rPr>
      </w:pPr>
      <w:r>
        <w:t>(hereinafter referred to as "Artist")</w:t>
      </w:r>
    </w:p>
    <w:p/>
    <w:p w14:paraId="0BABC534" w14:textId="77777777" w:rsidR="0064115F" w:rsidRPr="009A53BD" w:rsidRDefault="008F771A" w:rsidP="0064115F">
      <w:pPr>
        <w:widowControl w:val="0"/>
        <w:autoSpaceDE w:val="0"/>
        <w:autoSpaceDN w:val="0"/>
        <w:adjustRightInd w:val="0"/>
        <w:jc w:val="both"/>
        <w:rPr>
          <w:rFonts w:ascii="Helvetica" w:hAnsi="Helvetica" w:cs="Helvetica"/>
          <w:sz w:val="20"/>
          <w:szCs w:val="20"/>
          <w:lang w:val="en-US"/>
        </w:rPr>
      </w:pPr>
      <w:r>
        <w:t>enter into the following</w:t>
      </w:r>
    </w:p>
    <w:p/>
    <w:p>
      <w:pPr>
        <w:jc w:val="center"/>
      </w:pPr>
      <w:r>
        <w:rPr>
          <w:b/>
          <w:sz w:val="28"/>
        </w:rPr>
        <w:t>RECORDING AGREEMENT (CONFIDENTIAL)</w:t>
      </w:r>
    </w:p>
    <w:p/>
    <w:p w14:paraId="74D3D52F" w14:textId="77777777" w:rsidR="0064115F" w:rsidRPr="009A53BD" w:rsidRDefault="0064115F"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xml:space="preserve">This agreement stipulates the terms of a commercial and creative cooperation regarding the </w:t>
      </w:r>
      <w:r w:rsidR="00DA2556" w:rsidRPr="009A53BD">
        <w:rPr>
          <w:rFonts w:ascii="Helvetica" w:hAnsi="Helvetica" w:cs="Helvetica"/>
          <w:sz w:val="20"/>
          <w:szCs w:val="20"/>
          <w:lang w:val="en-GB"/>
        </w:rPr>
        <w:t>recording, production and sale o</w:t>
      </w:r>
      <w:r w:rsidRPr="009A53BD">
        <w:rPr>
          <w:rFonts w:ascii="Helvetica" w:hAnsi="Helvetica" w:cs="Helvetica"/>
          <w:sz w:val="20"/>
          <w:szCs w:val="20"/>
          <w:lang w:val="en-GB"/>
        </w:rPr>
        <w:t xml:space="preserve">f audio recordings, </w:t>
      </w:r>
      <w:commentRangeStart w:id="1"/>
      <w:r w:rsidRPr="009A53BD">
        <w:rPr>
          <w:rFonts w:ascii="Helvetica" w:hAnsi="Helvetica" w:cs="Helvetica"/>
          <w:sz w:val="20"/>
          <w:szCs w:val="20"/>
          <w:lang w:val="en-GB"/>
        </w:rPr>
        <w:t>as well as publishing</w:t>
      </w:r>
      <w:r w:rsidR="00154C43" w:rsidRPr="009A53BD">
        <w:rPr>
          <w:rFonts w:ascii="Helvetica" w:hAnsi="Helvetica" w:cs="Helvetica"/>
          <w:sz w:val="20"/>
          <w:szCs w:val="20"/>
          <w:lang w:val="en-GB"/>
        </w:rPr>
        <w:t xml:space="preserve"> </w:t>
      </w:r>
      <w:r w:rsidRPr="009A53BD">
        <w:rPr>
          <w:rFonts w:ascii="Helvetica" w:hAnsi="Helvetica" w:cs="Helvetica"/>
          <w:sz w:val="20"/>
          <w:szCs w:val="20"/>
          <w:lang w:val="en-GB"/>
        </w:rPr>
        <w:t>terms</w:t>
      </w:r>
      <w:commentRangeEnd w:id="1"/>
      <w:r w:rsidR="00721A85" w:rsidRPr="009A53BD">
        <w:rPr>
          <w:rStyle w:val="Kommentarhenvisning"/>
          <w:rFonts w:ascii="Helvetica" w:eastAsiaTheme="minorEastAsia" w:hAnsi="Helvetica"/>
          <w:sz w:val="20"/>
          <w:szCs w:val="20"/>
          <w:lang w:eastAsia="ja-JP"/>
        </w:rPr>
        <w:commentReference w:id="1"/>
      </w:r>
      <w:r w:rsidRPr="009A53BD">
        <w:rPr>
          <w:rFonts w:ascii="Helvetica" w:hAnsi="Helvetica" w:cs="Helvetica"/>
          <w:sz w:val="20"/>
          <w:szCs w:val="20"/>
          <w:lang w:val="en-GB"/>
        </w:rPr>
        <w:t>.</w:t>
      </w:r>
    </w:p>
    <w:p w14:paraId="272D7CE5"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p>
    <w:p w14:paraId="171D24C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4179F22" w14:textId="77777777" w:rsidR="008F771A" w:rsidRPr="009A53BD" w:rsidRDefault="003F77A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TERM</w:t>
      </w:r>
    </w:p>
    <w:p w14:paraId="2940BCD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4052E32" w14:textId="0310C53F" w:rsidR="00E2501B" w:rsidRPr="009A53BD" w:rsidRDefault="00A7786D" w:rsidP="00E2501B">
      <w:pPr>
        <w:widowControl w:val="0"/>
        <w:autoSpaceDE w:val="0"/>
        <w:autoSpaceDN w:val="0"/>
        <w:adjustRightInd w:val="0"/>
        <w:jc w:val="both"/>
        <w:rPr>
          <w:rFonts w:ascii="Helvetica" w:hAnsi="Helvetica" w:cs="Century Gothic"/>
          <w:sz w:val="20"/>
          <w:szCs w:val="20"/>
          <w:lang w:val="en-GB"/>
        </w:rPr>
      </w:pPr>
      <w:r w:rsidRPr="00A7786D">
        <w:rPr>
          <w:rFonts w:ascii="Helvetica" w:hAnsi="Helvetica" w:cs="Helvetica"/>
          <w:sz w:val="20"/>
          <w:szCs w:val="20"/>
          <w:lang w:val="en-GB"/>
        </w:rPr>
        <w:t>1.1</w:t>
      </w:r>
      <w:r w:rsidRPr="00A7786D">
        <w:rPr>
          <w:rFonts w:ascii="Helvetica" w:hAnsi="Helvetica" w:cs="Helvetica"/>
          <w:sz w:val="20"/>
          <w:szCs w:val="20"/>
          <w:lang w:val="en-GB"/>
        </w:rPr>
        <w:tab/>
        <w:t xml:space="preserve">The agreement enters into force at the time of signature. By signing this agreement, Artist accepts that rights to any recordings presently or hereafter covered by this agreement </w:t>
      </w:r>
      <w:r w:rsidRPr="00A7786D">
        <w:rPr>
          <w:rFonts w:ascii="Helvetica" w:hAnsi="Helvetica" w:cs="Helvetica"/>
          <w:sz w:val="20"/>
          <w:szCs w:val="20"/>
          <w:lang w:val="en-GB"/>
        </w:rPr>
        <w:lastRenderedPageBreak/>
        <w:t>shall be transferred to Company. These rights are transferred for as long as permitted under the Danish Copyright Law § 63,1 (life of copyright).</w:t>
      </w:r>
    </w:p>
    <w:p w14:paraId="25CA023E" w14:textId="77777777" w:rsidR="00834254" w:rsidRPr="009A53BD" w:rsidRDefault="00834254" w:rsidP="00A54636">
      <w:pPr>
        <w:widowControl w:val="0"/>
        <w:autoSpaceDE w:val="0"/>
        <w:autoSpaceDN w:val="0"/>
        <w:adjustRightInd w:val="0"/>
        <w:rPr>
          <w:rFonts w:ascii="Helvetica" w:hAnsi="Helvetica" w:cs="Helvetica"/>
          <w:sz w:val="20"/>
          <w:szCs w:val="20"/>
          <w:lang w:val="en-GB"/>
        </w:rPr>
      </w:pPr>
    </w:p>
    <w:p w14:paraId="51C4C257" w14:textId="77777777" w:rsidR="008F771A" w:rsidRPr="009A53BD" w:rsidRDefault="008F771A" w:rsidP="00A54636">
      <w:pPr>
        <w:widowControl w:val="0"/>
        <w:autoSpaceDE w:val="0"/>
        <w:autoSpaceDN w:val="0"/>
        <w:adjustRightInd w:val="0"/>
        <w:rPr>
          <w:rFonts w:ascii="Helvetica" w:hAnsi="Helvetica" w:cs="Helvetica"/>
          <w:sz w:val="20"/>
          <w:szCs w:val="20"/>
          <w:lang w:val="en-GB"/>
        </w:rPr>
      </w:pPr>
      <w:r w:rsidRPr="009A53BD">
        <w:rPr>
          <w:rFonts w:ascii="Helvetica" w:hAnsi="Helvetica" w:cs="Helvetica"/>
          <w:sz w:val="20"/>
          <w:szCs w:val="20"/>
          <w:lang w:val="en-GB"/>
        </w:rPr>
        <w:t>§ 2.</w:t>
      </w:r>
    </w:p>
    <w:p w14:paraId="046057D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F1619C8" w14:textId="77777777" w:rsidR="008F771A" w:rsidRPr="009A53BD" w:rsidRDefault="00BB3A0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ARTIST OBLIGATIONS</w:t>
      </w:r>
    </w:p>
    <w:p w14:paraId="0DE80F9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AAA9FC6" w14:textId="560A7A61" w:rsidR="00CD47BD" w:rsidRPr="009A53BD" w:rsidRDefault="00CD47BD" w:rsidP="00D70CA6">
      <w:pPr>
        <w:widowControl w:val="0"/>
        <w:autoSpaceDE w:val="0"/>
        <w:autoSpaceDN w:val="0"/>
        <w:adjustRightInd w:val="0"/>
        <w:jc w:val="both"/>
        <w:rPr>
          <w:rFonts w:ascii="Helvetica" w:hAnsi="Helvetica" w:cs="Helvetica"/>
          <w:sz w:val="20"/>
          <w:szCs w:val="20"/>
          <w:lang w:val="en-GB"/>
        </w:rPr>
      </w:pPr>
      <w:r>
        <w:rPr>
          <w:rFonts w:ascii="Helvetica" w:hAnsi="Helvetica"/>
          <w:sz w:val="20"/>
        </w:rPr>
        <w:t>2.1</w:t>
        <w:tab/>
        <w:t xml:space="preserve">Artist hereby agrees, under the terms of this agreement, to supply Company with 1 (One) recording(s) entitled "Test Song".</w:t>
      </w:r>
    </w:p>
    <w:p w14:paraId="1EC01DD6" w14:textId="77777777" w:rsidR="00130024" w:rsidRPr="009A53BD" w:rsidRDefault="00130024" w:rsidP="00D70CA6">
      <w:pPr>
        <w:widowControl w:val="0"/>
        <w:autoSpaceDE w:val="0"/>
        <w:autoSpaceDN w:val="0"/>
        <w:adjustRightInd w:val="0"/>
        <w:jc w:val="both"/>
        <w:rPr>
          <w:rFonts w:ascii="Helvetica" w:hAnsi="Helvetica" w:cs="Helvetica"/>
          <w:sz w:val="20"/>
          <w:szCs w:val="20"/>
          <w:lang w:val="en-GB"/>
        </w:rPr>
      </w:pPr>
    </w:p>
    <w:p w14:paraId="4B456957" w14:textId="55CB0F86" w:rsidR="00CD47BD"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2.2</w:t>
      </w:r>
      <w:r w:rsidRPr="009A53BD">
        <w:rPr>
          <w:rFonts w:ascii="Helvetica" w:hAnsi="Helvetica" w:cs="Helvetica"/>
          <w:sz w:val="20"/>
          <w:szCs w:val="20"/>
          <w:lang w:val="en-GB"/>
        </w:rPr>
        <w:tab/>
      </w:r>
      <w:r w:rsidR="00323174" w:rsidRPr="009A53BD">
        <w:rPr>
          <w:rFonts w:ascii="Helvetica" w:hAnsi="Helvetica" w:cs="Helvetica"/>
          <w:sz w:val="20"/>
          <w:szCs w:val="20"/>
          <w:lang w:val="en-GB"/>
        </w:rPr>
        <w:t xml:space="preserve">Company and Artist shall decide in consultation whether to release recordings as singles, EP’s or albums. </w:t>
      </w:r>
      <w:r w:rsidR="00323174" w:rsidRPr="009A53BD">
        <w:rPr>
          <w:rFonts w:ascii="Helvetica" w:hAnsi="Helvetica" w:cs="Helvetica"/>
          <w:sz w:val="20"/>
          <w:szCs w:val="20"/>
          <w:lang w:val="en"/>
        </w:rPr>
        <w:t xml:space="preserve">In the case of any disagreement in relation hereto Company shall make the final decision. </w:t>
      </w:r>
      <w:r w:rsidR="00323174" w:rsidRPr="009A53BD">
        <w:rPr>
          <w:rFonts w:ascii="Helvetica" w:hAnsi="Helvetica" w:cs="Helvetica"/>
          <w:sz w:val="20"/>
          <w:szCs w:val="20"/>
          <w:lang w:val="en-GB"/>
        </w:rPr>
        <w:t>An EP shall be defined as a sound carrier embodying at least four (4) master recordings. For the avoidance of doubt, only original versions, and not remixes and other alternate versions, shall count as recordings against Artist’s delivery commitment. All alternate versions are included in the agreement subject to the same terms as the original recording.</w:t>
      </w:r>
    </w:p>
    <w:p w14:paraId="40E71D33" w14:textId="77777777" w:rsidR="00735495" w:rsidRPr="009A53BD" w:rsidRDefault="00735495" w:rsidP="00D70CA6">
      <w:pPr>
        <w:widowControl w:val="0"/>
        <w:autoSpaceDE w:val="0"/>
        <w:autoSpaceDN w:val="0"/>
        <w:adjustRightInd w:val="0"/>
        <w:jc w:val="both"/>
        <w:rPr>
          <w:rFonts w:ascii="Helvetica" w:hAnsi="Helvetica" w:cs="Helvetica"/>
          <w:sz w:val="20"/>
          <w:szCs w:val="20"/>
          <w:lang w:val="en-GB"/>
        </w:rPr>
      </w:pPr>
    </w:p>
    <w:p w14:paraId="7D580B42" w14:textId="77777777" w:rsidR="007A12DE"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2.3</w:t>
      </w:r>
      <w:r w:rsidR="008F771A" w:rsidRPr="009A53BD">
        <w:rPr>
          <w:rFonts w:ascii="Helvetica" w:hAnsi="Helvetica" w:cs="Helvetica"/>
          <w:sz w:val="20"/>
          <w:szCs w:val="20"/>
          <w:lang w:val="en-GB"/>
        </w:rPr>
        <w:tab/>
      </w:r>
      <w:r w:rsidR="007A12DE" w:rsidRPr="009A53BD">
        <w:rPr>
          <w:rFonts w:ascii="Helvetica" w:hAnsi="Helvetica" w:cs="Helvetica"/>
          <w:sz w:val="20"/>
          <w:szCs w:val="20"/>
          <w:lang w:val="en-GB"/>
        </w:rPr>
        <w:t>By signing this agreement, Artist accepts that rights to any recordings presently or hereafter covered by th</w:t>
      </w:r>
      <w:r w:rsidR="00483617" w:rsidRPr="009A53BD">
        <w:rPr>
          <w:rFonts w:ascii="Helvetica" w:hAnsi="Helvetica" w:cs="Helvetica"/>
          <w:sz w:val="20"/>
          <w:szCs w:val="20"/>
          <w:lang w:val="en-GB"/>
        </w:rPr>
        <w:t>is</w:t>
      </w:r>
      <w:r w:rsidR="007A12DE" w:rsidRPr="009A53BD">
        <w:rPr>
          <w:rFonts w:ascii="Helvetica" w:hAnsi="Helvetica" w:cs="Helvetica"/>
          <w:sz w:val="20"/>
          <w:szCs w:val="20"/>
          <w:lang w:val="en-GB"/>
        </w:rPr>
        <w:t xml:space="preserve"> agreement shall be transfe</w:t>
      </w:r>
      <w:r w:rsidR="00DA2556" w:rsidRPr="009A53BD">
        <w:rPr>
          <w:rFonts w:ascii="Helvetica" w:hAnsi="Helvetica" w:cs="Helvetica"/>
          <w:sz w:val="20"/>
          <w:szCs w:val="20"/>
          <w:lang w:val="en-GB"/>
        </w:rPr>
        <w:t>r</w:t>
      </w:r>
      <w:r w:rsidR="007A12DE" w:rsidRPr="009A53BD">
        <w:rPr>
          <w:rFonts w:ascii="Helvetica" w:hAnsi="Helvetica" w:cs="Helvetica"/>
          <w:sz w:val="20"/>
          <w:szCs w:val="20"/>
          <w:lang w:val="en-GB"/>
        </w:rPr>
        <w:t>red to Company. These rights are transferred for as long as permitted under the</w:t>
      </w:r>
      <w:r w:rsidR="005F4662" w:rsidRPr="009A53BD">
        <w:rPr>
          <w:rFonts w:ascii="Helvetica" w:hAnsi="Helvetica" w:cs="Helvetica"/>
          <w:sz w:val="20"/>
          <w:szCs w:val="20"/>
          <w:lang w:val="en-GB"/>
        </w:rPr>
        <w:t xml:space="preserve"> Danish Copyright Law § 63,</w:t>
      </w:r>
      <w:r w:rsidR="007A12DE" w:rsidRPr="009A53BD">
        <w:rPr>
          <w:rFonts w:ascii="Helvetica" w:hAnsi="Helvetica" w:cs="Helvetica"/>
          <w:sz w:val="20"/>
          <w:szCs w:val="20"/>
          <w:lang w:val="en-GB"/>
        </w:rPr>
        <w:t>1.</w:t>
      </w:r>
    </w:p>
    <w:p w14:paraId="35B4EC19"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83D5171" w14:textId="77777777" w:rsidR="00E470AC" w:rsidRPr="009A53BD" w:rsidRDefault="00E470AC" w:rsidP="00E470AC">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 xml:space="preserve">2.4                 Artist hereby warrants and represents that, throughout the Territory and in perpetuity, Artist shall not re-record or authorize the re-recording of any work, either in full or any part thereof, covered by this agreement. </w:t>
      </w:r>
    </w:p>
    <w:p w14:paraId="34A6DAB9"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021B790" w14:textId="77777777" w:rsidR="00E52460"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w:t>
      </w:r>
      <w:r w:rsidR="00154C43" w:rsidRPr="009A53BD">
        <w:rPr>
          <w:rFonts w:ascii="Helvetica" w:hAnsi="Helvetica" w:cs="Helvetica"/>
          <w:sz w:val="20"/>
          <w:szCs w:val="20"/>
          <w:lang w:val="en-GB"/>
        </w:rPr>
        <w:t>5</w:t>
      </w:r>
      <w:r w:rsidR="00BE4472" w:rsidRPr="009A53BD">
        <w:rPr>
          <w:rFonts w:ascii="Helvetica" w:hAnsi="Helvetica" w:cs="Helvetica"/>
          <w:sz w:val="20"/>
          <w:szCs w:val="20"/>
          <w:lang w:val="en-GB"/>
        </w:rPr>
        <w:tab/>
      </w:r>
      <w:r w:rsidR="00E52460" w:rsidRPr="009A53BD">
        <w:rPr>
          <w:rFonts w:ascii="Helvetica" w:hAnsi="Helvetica" w:cs="Helvetica"/>
          <w:sz w:val="20"/>
          <w:szCs w:val="20"/>
          <w:lang w:val="en-GB"/>
        </w:rPr>
        <w:t xml:space="preserve">Artist </w:t>
      </w:r>
      <w:r w:rsidR="002F3759" w:rsidRPr="009A53BD">
        <w:rPr>
          <w:rFonts w:ascii="Helvetica" w:hAnsi="Helvetica" w:cs="Helvetica"/>
          <w:sz w:val="20"/>
          <w:szCs w:val="20"/>
          <w:lang w:val="en-GB"/>
        </w:rPr>
        <w:t>grants Company the right to use Artist’s name and likeness in connection with the marketing of the recordings.</w:t>
      </w:r>
    </w:p>
    <w:p w14:paraId="288BC650" w14:textId="77777777" w:rsidR="00860F78" w:rsidRPr="009A53BD" w:rsidRDefault="00860F78" w:rsidP="00D70CA6">
      <w:pPr>
        <w:widowControl w:val="0"/>
        <w:autoSpaceDE w:val="0"/>
        <w:autoSpaceDN w:val="0"/>
        <w:adjustRightInd w:val="0"/>
        <w:jc w:val="both"/>
        <w:rPr>
          <w:rFonts w:ascii="Helvetica" w:hAnsi="Helvetica" w:cs="Helvetica"/>
          <w:sz w:val="20"/>
          <w:szCs w:val="20"/>
          <w:lang w:val="en-GB"/>
        </w:rPr>
      </w:pPr>
    </w:p>
    <w:p w14:paraId="1543AAFB" w14:textId="77777777" w:rsidR="00860F78" w:rsidRPr="009A53BD" w:rsidRDefault="00860F78"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w:t>
      </w:r>
      <w:r w:rsidR="00154C43" w:rsidRPr="009A53BD">
        <w:rPr>
          <w:rFonts w:ascii="Helvetica" w:hAnsi="Helvetica" w:cs="Helvetica"/>
          <w:sz w:val="20"/>
          <w:szCs w:val="20"/>
          <w:lang w:val="en-GB"/>
        </w:rPr>
        <w:t>6</w:t>
      </w:r>
      <w:r w:rsidRPr="009A53BD">
        <w:rPr>
          <w:rFonts w:ascii="Helvetica" w:hAnsi="Helvetica" w:cs="Helvetica"/>
          <w:sz w:val="20"/>
          <w:szCs w:val="20"/>
          <w:lang w:val="en-GB"/>
        </w:rPr>
        <w:tab/>
        <w:t>Artist understands and accepts that Company will store and treat personal information delivered by Artist to Company for appropriate intents and purposes within the scope of this agreement.</w:t>
      </w:r>
    </w:p>
    <w:p w14:paraId="60031EB9" w14:textId="77777777" w:rsidR="00BE4472" w:rsidRPr="009A53BD" w:rsidRDefault="00BE4472" w:rsidP="00D70CA6">
      <w:pPr>
        <w:widowControl w:val="0"/>
        <w:autoSpaceDE w:val="0"/>
        <w:autoSpaceDN w:val="0"/>
        <w:adjustRightInd w:val="0"/>
        <w:jc w:val="both"/>
        <w:rPr>
          <w:rFonts w:ascii="Helvetica" w:hAnsi="Helvetica" w:cs="Helvetica"/>
          <w:sz w:val="20"/>
          <w:szCs w:val="20"/>
          <w:lang w:val="en-GB"/>
        </w:rPr>
      </w:pPr>
    </w:p>
    <w:p w14:paraId="72BE7A3E" w14:textId="77777777" w:rsidR="00BE4472" w:rsidRPr="009A53BD" w:rsidRDefault="00BE4472" w:rsidP="00D70CA6">
      <w:pPr>
        <w:widowControl w:val="0"/>
        <w:autoSpaceDE w:val="0"/>
        <w:autoSpaceDN w:val="0"/>
        <w:adjustRightInd w:val="0"/>
        <w:jc w:val="both"/>
        <w:rPr>
          <w:rFonts w:ascii="Helvetica" w:hAnsi="Helvetica" w:cs="Helvetica"/>
          <w:sz w:val="20"/>
          <w:szCs w:val="20"/>
          <w:lang w:val="en-GB"/>
        </w:rPr>
      </w:pPr>
    </w:p>
    <w:p w14:paraId="106490F7"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3.</w:t>
      </w:r>
    </w:p>
    <w:p w14:paraId="7D1A11B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C25BBD1" w14:textId="77777777" w:rsidR="008F771A" w:rsidRPr="009A53BD" w:rsidRDefault="001E3D1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COMPANY OBLIGATIONS</w:t>
      </w:r>
    </w:p>
    <w:p w14:paraId="7EA33F5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7C163D6" w14:textId="77777777" w:rsidR="001E3D16" w:rsidRPr="009A53BD" w:rsidRDefault="008F771A"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3.1</w:t>
      </w:r>
      <w:r w:rsidRPr="009A53BD">
        <w:rPr>
          <w:rFonts w:ascii="Helvetica" w:hAnsi="Helvetica" w:cs="Helvetica"/>
          <w:sz w:val="20"/>
          <w:szCs w:val="20"/>
          <w:lang w:val="en-GB"/>
        </w:rPr>
        <w:tab/>
      </w:r>
      <w:r w:rsidR="001E3D16" w:rsidRPr="009A53BD">
        <w:rPr>
          <w:rFonts w:ascii="Helvetica" w:hAnsi="Helvetica" w:cs="Helvetica"/>
          <w:sz w:val="20"/>
          <w:szCs w:val="20"/>
          <w:lang w:val="en-GB"/>
        </w:rPr>
        <w:t xml:space="preserve">Company warrants that the recordings shall be marketed, promoted and sold with their best efforts, either by themselves or through a third party. </w:t>
      </w:r>
    </w:p>
    <w:p w14:paraId="311FFF5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3940E24" w14:textId="77777777" w:rsidR="00154C43" w:rsidRPr="009A53BD" w:rsidRDefault="00154C43" w:rsidP="00154C43">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3.2</w:t>
      </w:r>
      <w:r w:rsidRPr="009A53BD">
        <w:rPr>
          <w:rFonts w:ascii="Helvetica" w:hAnsi="Helvetica" w:cs="Helvetica"/>
          <w:sz w:val="20"/>
          <w:szCs w:val="20"/>
          <w:lang w:val="en-GB"/>
        </w:rPr>
        <w:tab/>
        <w:t xml:space="preserve">Company shall report the recordings to any relevant organizations, including NCB, </w:t>
      </w:r>
      <w:proofErr w:type="spellStart"/>
      <w:r w:rsidRPr="009A53BD">
        <w:rPr>
          <w:rFonts w:ascii="Helvetica" w:hAnsi="Helvetica" w:cs="Helvetica"/>
          <w:sz w:val="20"/>
          <w:szCs w:val="20"/>
          <w:lang w:val="en-GB"/>
        </w:rPr>
        <w:t>Gramex</w:t>
      </w:r>
      <w:proofErr w:type="spellEnd"/>
      <w:r w:rsidRPr="009A53BD">
        <w:rPr>
          <w:rFonts w:ascii="Helvetica" w:hAnsi="Helvetica" w:cs="Helvetica"/>
          <w:sz w:val="20"/>
          <w:szCs w:val="20"/>
          <w:lang w:val="en-GB"/>
        </w:rPr>
        <w:t xml:space="preserve"> &amp; </w:t>
      </w:r>
      <w:proofErr w:type="spellStart"/>
      <w:r w:rsidRPr="009A53BD">
        <w:rPr>
          <w:rFonts w:ascii="Helvetica" w:hAnsi="Helvetica" w:cs="Helvetica"/>
          <w:sz w:val="20"/>
          <w:szCs w:val="20"/>
          <w:lang w:val="en-GB"/>
        </w:rPr>
        <w:t>Copydan</w:t>
      </w:r>
      <w:proofErr w:type="spellEnd"/>
      <w:r w:rsidRPr="009A53BD">
        <w:rPr>
          <w:rFonts w:ascii="Helvetica" w:hAnsi="Helvetica" w:cs="Helvetica"/>
          <w:sz w:val="20"/>
          <w:szCs w:val="20"/>
          <w:lang w:val="en-GB"/>
        </w:rPr>
        <w:t>, based on information provided by Artist. Artist is obligated to inform Company of all relevant information needed in this regard, including information about all rights holders.</w:t>
      </w:r>
    </w:p>
    <w:p w14:paraId="3A457A20" w14:textId="77777777" w:rsidR="008D688F" w:rsidRPr="009A53BD" w:rsidRDefault="008D688F" w:rsidP="00154C43">
      <w:pPr>
        <w:widowControl w:val="0"/>
        <w:autoSpaceDE w:val="0"/>
        <w:autoSpaceDN w:val="0"/>
        <w:adjustRightInd w:val="0"/>
        <w:jc w:val="both"/>
        <w:rPr>
          <w:rFonts w:ascii="Helvetica" w:hAnsi="Helvetica" w:cs="Helvetica"/>
          <w:sz w:val="20"/>
          <w:szCs w:val="20"/>
          <w:lang w:val="en-GB"/>
        </w:rPr>
      </w:pPr>
    </w:p>
    <w:p>
      <w:r>
        <w:t xml:space="preserve"/>
      </w:r>
    </w:p>
    <w:p w14:paraId="51EF4AE0" w14:textId="77777777" w:rsidR="00154C43" w:rsidRPr="009A53BD" w:rsidRDefault="00154C43" w:rsidP="00D70CA6">
      <w:pPr>
        <w:widowControl w:val="0"/>
        <w:autoSpaceDE w:val="0"/>
        <w:autoSpaceDN w:val="0"/>
        <w:adjustRightInd w:val="0"/>
        <w:jc w:val="both"/>
        <w:rPr>
          <w:rFonts w:ascii="Helvetica" w:hAnsi="Helvetica" w:cs="Helvetica"/>
          <w:sz w:val="20"/>
          <w:szCs w:val="20"/>
          <w:lang w:val="en-GB"/>
        </w:rPr>
      </w:pPr>
    </w:p>
    <w:p w14:paraId="64185E5F" w14:textId="77777777" w:rsidR="001E3D16" w:rsidRPr="009A53BD" w:rsidRDefault="001E3D16" w:rsidP="00D70CA6">
      <w:pPr>
        <w:widowControl w:val="0"/>
        <w:autoSpaceDE w:val="0"/>
        <w:autoSpaceDN w:val="0"/>
        <w:adjustRightInd w:val="0"/>
        <w:jc w:val="both"/>
        <w:rPr>
          <w:rFonts w:ascii="Helvetica" w:hAnsi="Helvetica" w:cs="Helvetica"/>
          <w:sz w:val="20"/>
          <w:szCs w:val="20"/>
          <w:lang w:val="en-GB"/>
        </w:rPr>
      </w:pPr>
    </w:p>
    <w:p w14:paraId="15E94B0A" w14:textId="77777777" w:rsidR="00300FE9" w:rsidRPr="009A53BD" w:rsidRDefault="00300FE9"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4</w:t>
      </w:r>
    </w:p>
    <w:p w14:paraId="31F08105" w14:textId="77777777" w:rsidR="00300FE9" w:rsidRPr="009A53BD" w:rsidRDefault="00300FE9" w:rsidP="00D70CA6">
      <w:pPr>
        <w:widowControl w:val="0"/>
        <w:autoSpaceDE w:val="0"/>
        <w:autoSpaceDN w:val="0"/>
        <w:adjustRightInd w:val="0"/>
        <w:jc w:val="both"/>
        <w:rPr>
          <w:rFonts w:ascii="Helvetica" w:hAnsi="Helvetica" w:cs="Helvetica"/>
          <w:sz w:val="20"/>
          <w:szCs w:val="20"/>
          <w:lang w:val="en-GB"/>
        </w:rPr>
      </w:pPr>
    </w:p>
    <w:p w14:paraId="7292741B" w14:textId="77777777" w:rsidR="002A5F30" w:rsidRPr="009A53BD" w:rsidRDefault="002A5F30" w:rsidP="00D70CA6">
      <w:pPr>
        <w:widowControl w:val="0"/>
        <w:autoSpaceDE w:val="0"/>
        <w:autoSpaceDN w:val="0"/>
        <w:adjustRightInd w:val="0"/>
        <w:jc w:val="both"/>
        <w:rPr>
          <w:rFonts w:ascii="Helvetica" w:hAnsi="Helvetica" w:cs="Helvetica"/>
          <w:b/>
          <w:sz w:val="20"/>
          <w:szCs w:val="20"/>
          <w:lang w:val="en-GB"/>
        </w:rPr>
      </w:pPr>
      <w:r w:rsidRPr="009A53BD">
        <w:rPr>
          <w:rFonts w:ascii="Helvetica" w:hAnsi="Helvetica" w:cs="Helvetica"/>
          <w:b/>
          <w:sz w:val="20"/>
          <w:szCs w:val="20"/>
          <w:lang w:val="en-GB"/>
        </w:rPr>
        <w:t>RELEASE DATES</w:t>
      </w:r>
    </w:p>
    <w:p w14:paraId="777D2119" w14:textId="77777777" w:rsidR="00300FE9" w:rsidRPr="009A53BD" w:rsidRDefault="00300FE9" w:rsidP="00D70CA6">
      <w:pPr>
        <w:widowControl w:val="0"/>
        <w:autoSpaceDE w:val="0"/>
        <w:autoSpaceDN w:val="0"/>
        <w:adjustRightInd w:val="0"/>
        <w:jc w:val="both"/>
        <w:rPr>
          <w:rFonts w:ascii="Helvetica" w:hAnsi="Helvetica" w:cs="Helvetica"/>
          <w:b/>
          <w:sz w:val="20"/>
          <w:szCs w:val="20"/>
          <w:lang w:val="en-GB"/>
        </w:rPr>
      </w:pPr>
    </w:p>
    <w:p w14:paraId="166BAE80" w14:textId="02220929" w:rsidR="00297D4A" w:rsidRPr="009A53BD" w:rsidRDefault="00300FE9" w:rsidP="00300F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4.1</w:t>
      </w:r>
      <w:r w:rsidRPr="009A53BD">
        <w:rPr>
          <w:rFonts w:ascii="Helvetica" w:hAnsi="Helvetica" w:cs="Helvetica"/>
          <w:sz w:val="20"/>
          <w:szCs w:val="20"/>
          <w:lang w:val="en-GB"/>
        </w:rPr>
        <w:tab/>
      </w:r>
      <w:r w:rsidR="00297D4A" w:rsidRPr="009A53BD">
        <w:rPr>
          <w:rFonts w:ascii="Helvetica" w:hAnsi="Helvetica" w:cs="Helvetica"/>
          <w:sz w:val="20"/>
          <w:szCs w:val="20"/>
          <w:lang w:val="en-GB"/>
        </w:rPr>
        <w:t>Company shall decide the release dates of the finished recordings in consultation with Artist. However, it is noted that singles must be released no later than t</w:t>
      </w:r>
      <w:r w:rsidR="002410D5" w:rsidRPr="009A53BD">
        <w:rPr>
          <w:rFonts w:ascii="Helvetica" w:hAnsi="Helvetica" w:cs="Helvetica"/>
          <w:sz w:val="20"/>
          <w:szCs w:val="20"/>
          <w:lang w:val="en-GB"/>
        </w:rPr>
        <w:t>welve</w:t>
      </w:r>
      <w:r w:rsidR="00297D4A" w:rsidRPr="009A53BD">
        <w:rPr>
          <w:rFonts w:ascii="Helvetica" w:hAnsi="Helvetica" w:cs="Helvetica"/>
          <w:sz w:val="20"/>
          <w:szCs w:val="20"/>
          <w:lang w:val="en-GB"/>
        </w:rPr>
        <w:t xml:space="preserve"> (</w:t>
      </w:r>
      <w:r w:rsidR="002410D5" w:rsidRPr="009A53BD">
        <w:rPr>
          <w:rFonts w:ascii="Helvetica" w:hAnsi="Helvetica" w:cs="Helvetica"/>
          <w:sz w:val="20"/>
          <w:szCs w:val="20"/>
          <w:lang w:val="en-GB"/>
        </w:rPr>
        <w:t>12</w:t>
      </w:r>
      <w:r w:rsidR="00297D4A" w:rsidRPr="009A53BD">
        <w:rPr>
          <w:rFonts w:ascii="Helvetica" w:hAnsi="Helvetica" w:cs="Helvetica"/>
          <w:sz w:val="20"/>
          <w:szCs w:val="20"/>
          <w:lang w:val="en-GB"/>
        </w:rPr>
        <w:t xml:space="preserve">) months after being delivered to Company in </w:t>
      </w:r>
      <w:r w:rsidR="00483617" w:rsidRPr="009A53BD">
        <w:rPr>
          <w:rFonts w:ascii="Helvetica" w:hAnsi="Helvetica" w:cs="Helvetica"/>
          <w:sz w:val="20"/>
          <w:szCs w:val="20"/>
          <w:lang w:val="en-GB"/>
        </w:rPr>
        <w:t xml:space="preserve">fully cleared and </w:t>
      </w:r>
      <w:r w:rsidR="00297D4A" w:rsidRPr="009A53BD">
        <w:rPr>
          <w:rFonts w:ascii="Helvetica" w:hAnsi="Helvetica" w:cs="Helvetica"/>
          <w:sz w:val="20"/>
          <w:szCs w:val="20"/>
          <w:lang w:val="en-GB"/>
        </w:rPr>
        <w:t>completed form</w:t>
      </w:r>
      <w:r w:rsidR="00483617" w:rsidRPr="009A53BD">
        <w:rPr>
          <w:rFonts w:ascii="Helvetica" w:hAnsi="Helvetica" w:cs="Helvetica"/>
          <w:sz w:val="20"/>
          <w:szCs w:val="20"/>
          <w:lang w:val="en-GB"/>
        </w:rPr>
        <w:t xml:space="preserve"> as approved by both parties</w:t>
      </w:r>
      <w:r w:rsidR="00297D4A" w:rsidRPr="009A53BD">
        <w:rPr>
          <w:rFonts w:ascii="Helvetica" w:hAnsi="Helvetica" w:cs="Helvetica"/>
          <w:sz w:val="20"/>
          <w:szCs w:val="20"/>
          <w:lang w:val="en-GB"/>
        </w:rPr>
        <w:t>.</w:t>
      </w:r>
    </w:p>
    <w:p w14:paraId="3C122610" w14:textId="77777777" w:rsidR="00297D4A" w:rsidRPr="009A53BD" w:rsidRDefault="00297D4A" w:rsidP="00E2501B">
      <w:pPr>
        <w:widowControl w:val="0"/>
        <w:autoSpaceDE w:val="0"/>
        <w:autoSpaceDN w:val="0"/>
        <w:adjustRightInd w:val="0"/>
        <w:jc w:val="both"/>
        <w:rPr>
          <w:rFonts w:ascii="Helvetica" w:hAnsi="Helvetica" w:cs="Helvetica"/>
          <w:sz w:val="20"/>
          <w:szCs w:val="20"/>
          <w:lang w:val="en-GB"/>
        </w:rPr>
      </w:pPr>
    </w:p>
    <w:p w14:paraId="1F4B0B2E"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1CF8B59C"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xml:space="preserve">§ </w:t>
      </w:r>
      <w:r w:rsidR="00AB0B60" w:rsidRPr="009A53BD">
        <w:rPr>
          <w:rFonts w:ascii="Helvetica" w:hAnsi="Helvetica" w:cs="Helvetica"/>
          <w:sz w:val="20"/>
          <w:szCs w:val="20"/>
          <w:lang w:val="en-GB"/>
        </w:rPr>
        <w:t>5</w:t>
      </w:r>
    </w:p>
    <w:p w14:paraId="0C5BE99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D1DA12C" w14:textId="77777777" w:rsidR="008F771A" w:rsidRPr="009A53BD" w:rsidRDefault="003F52BD"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GRANT OF RIGHTS</w:t>
      </w:r>
    </w:p>
    <w:p w14:paraId="34BCE1DD"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D319CB2" w14:textId="50DBE240" w:rsidR="003F52BD"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3F52BD" w:rsidRPr="009A53BD">
        <w:rPr>
          <w:rFonts w:ascii="Helvetica" w:hAnsi="Helvetica" w:cs="Helvetica"/>
          <w:sz w:val="20"/>
          <w:szCs w:val="20"/>
          <w:lang w:val="en-GB"/>
        </w:rPr>
        <w:t xml:space="preserve">Artist hereby grants to Company the exclusive and fully assignable rights to use and exploit and/or authorize the use and exploitation of the recordings under this agreement without limitation through publication, release, sale and reproduction. </w:t>
      </w:r>
      <w:r w:rsidR="00A51CBE" w:rsidRPr="009A53BD">
        <w:rPr>
          <w:rFonts w:ascii="Helvetica" w:hAnsi="Helvetica" w:cs="Helvetica"/>
          <w:sz w:val="20"/>
          <w:szCs w:val="20"/>
          <w:lang w:val="en-GB"/>
        </w:rPr>
        <w:t xml:space="preserve">These rights include any form of use and exploitation of phono- and </w:t>
      </w:r>
      <w:proofErr w:type="spellStart"/>
      <w:r w:rsidR="00A51CBE" w:rsidRPr="009A53BD">
        <w:rPr>
          <w:rFonts w:ascii="Helvetica" w:hAnsi="Helvetica" w:cs="Helvetica"/>
          <w:sz w:val="20"/>
          <w:szCs w:val="20"/>
          <w:lang w:val="en-GB"/>
        </w:rPr>
        <w:t>videograms</w:t>
      </w:r>
      <w:proofErr w:type="spellEnd"/>
      <w:r w:rsidR="00A51CBE" w:rsidRPr="009A53BD">
        <w:rPr>
          <w:rFonts w:ascii="Helvetica" w:hAnsi="Helvetica" w:cs="Helvetica"/>
          <w:sz w:val="20"/>
          <w:szCs w:val="20"/>
          <w:lang w:val="en-GB"/>
        </w:rPr>
        <w:t xml:space="preserve">, that Company may find appropriate. However, it is </w:t>
      </w:r>
      <w:r w:rsidR="004605EB" w:rsidRPr="009A53BD">
        <w:rPr>
          <w:rFonts w:ascii="Helvetica" w:hAnsi="Helvetica" w:cs="Helvetica"/>
          <w:sz w:val="20"/>
          <w:szCs w:val="20"/>
          <w:lang w:val="en-GB"/>
        </w:rPr>
        <w:t>specified</w:t>
      </w:r>
      <w:r w:rsidR="00A51CBE" w:rsidRPr="009A53BD">
        <w:rPr>
          <w:rFonts w:ascii="Helvetica" w:hAnsi="Helvetica" w:cs="Helvetica"/>
          <w:sz w:val="20"/>
          <w:szCs w:val="20"/>
          <w:lang w:val="en-GB"/>
        </w:rPr>
        <w:t xml:space="preserve"> that any kind of synchronization will require the written approval of Artist.</w:t>
      </w:r>
      <w:r w:rsidR="00AD70AD">
        <w:rPr>
          <w:rFonts w:ascii="Helvetica" w:hAnsi="Helvetica" w:cs="Helvetica"/>
          <w:sz w:val="20"/>
          <w:szCs w:val="20"/>
          <w:lang w:val="en-GB"/>
        </w:rPr>
        <w:t xml:space="preserve"> </w:t>
      </w:r>
      <w:r w:rsidR="00AD70AD" w:rsidRPr="00AD70AD">
        <w:rPr>
          <w:rFonts w:ascii="Helvetica" w:hAnsi="Helvetica" w:cs="Helvetica"/>
          <w:sz w:val="20"/>
          <w:szCs w:val="20"/>
          <w:lang w:val="en-GB"/>
        </w:rPr>
        <w:t>Artist’s approval shall not be unreasonably withheld or delayed and shall be deemed granted if no written response is received within five (5) business days.</w:t>
      </w:r>
    </w:p>
    <w:p w14:paraId="03554876" w14:textId="77777777" w:rsidR="00405C50" w:rsidRPr="009A53BD" w:rsidRDefault="00405C50" w:rsidP="00D70CA6">
      <w:pPr>
        <w:widowControl w:val="0"/>
        <w:autoSpaceDE w:val="0"/>
        <w:autoSpaceDN w:val="0"/>
        <w:adjustRightInd w:val="0"/>
        <w:jc w:val="both"/>
        <w:rPr>
          <w:rFonts w:ascii="Helvetica" w:hAnsi="Helvetica" w:cs="Helvetica"/>
          <w:sz w:val="20"/>
          <w:szCs w:val="20"/>
          <w:lang w:val="en-GB"/>
        </w:rPr>
      </w:pPr>
    </w:p>
    <w:p w14:paraId="79C98AA4" w14:textId="77777777" w:rsidR="009C1ECB"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6B7ECC" w:rsidRPr="009A53BD">
        <w:rPr>
          <w:rFonts w:ascii="Helvetica" w:hAnsi="Helvetica" w:cs="Helvetica"/>
          <w:sz w:val="20"/>
          <w:szCs w:val="20"/>
          <w:lang w:val="en-GB"/>
        </w:rPr>
        <w:t>.</w:t>
      </w:r>
      <w:r w:rsidR="002A5F30"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009C1ECB" w:rsidRPr="009A53BD">
        <w:rPr>
          <w:rFonts w:ascii="Helvetica" w:hAnsi="Helvetica" w:cs="Helvetica"/>
          <w:sz w:val="20"/>
          <w:szCs w:val="20"/>
          <w:lang w:val="en-GB"/>
        </w:rPr>
        <w:t xml:space="preserve">Any exploitation of the recordings must respect the image and sensibilities of Artist in accordance with the droit moral principles of </w:t>
      </w:r>
      <w:r w:rsidR="005F4662" w:rsidRPr="009A53BD">
        <w:rPr>
          <w:rFonts w:ascii="Helvetica" w:hAnsi="Helvetica" w:cs="Helvetica"/>
          <w:sz w:val="20"/>
          <w:szCs w:val="20"/>
          <w:lang w:val="en-GB"/>
        </w:rPr>
        <w:t xml:space="preserve">the Danish Copyright Law § 3,2. </w:t>
      </w:r>
    </w:p>
    <w:p w14:paraId="43D8A32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8F6E29B" w14:textId="77777777" w:rsidR="005F4662" w:rsidRPr="009A53BD" w:rsidRDefault="00AB0B60" w:rsidP="00754E6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754E69" w:rsidRPr="009A53BD">
        <w:rPr>
          <w:rFonts w:ascii="Helvetica" w:hAnsi="Helvetica" w:cs="Helvetica"/>
          <w:sz w:val="20"/>
          <w:szCs w:val="20"/>
          <w:lang w:val="en-GB"/>
        </w:rPr>
        <w:t>.</w:t>
      </w:r>
      <w:r w:rsidR="006B7ECC" w:rsidRPr="009A53BD">
        <w:rPr>
          <w:rFonts w:ascii="Helvetica" w:hAnsi="Helvetica" w:cs="Helvetica"/>
          <w:sz w:val="20"/>
          <w:szCs w:val="20"/>
          <w:lang w:val="en-GB"/>
        </w:rPr>
        <w:t>4</w:t>
      </w:r>
      <w:r w:rsidR="00754E69" w:rsidRPr="009A53BD">
        <w:rPr>
          <w:rFonts w:ascii="Helvetica" w:hAnsi="Helvetica" w:cs="Helvetica"/>
          <w:sz w:val="20"/>
          <w:szCs w:val="20"/>
          <w:lang w:val="en-GB"/>
        </w:rPr>
        <w:tab/>
      </w:r>
      <w:r w:rsidR="005F4662" w:rsidRPr="009A53BD">
        <w:rPr>
          <w:rFonts w:ascii="Helvetica" w:hAnsi="Helvetica" w:cs="Helvetica"/>
          <w:sz w:val="20"/>
          <w:szCs w:val="20"/>
          <w:lang w:val="en-GB"/>
        </w:rPr>
        <w:t>Company is entitled to release any recordings under this agreement via multi-artist compilations either themselves or through a third party.</w:t>
      </w:r>
    </w:p>
    <w:p w14:paraId="6260484C" w14:textId="77777777" w:rsidR="00754E69" w:rsidRPr="009A53BD" w:rsidRDefault="00754E69" w:rsidP="00D70CA6">
      <w:pPr>
        <w:widowControl w:val="0"/>
        <w:autoSpaceDE w:val="0"/>
        <w:autoSpaceDN w:val="0"/>
        <w:adjustRightInd w:val="0"/>
        <w:jc w:val="both"/>
        <w:rPr>
          <w:rFonts w:ascii="Helvetica" w:hAnsi="Helvetica" w:cs="Helvetica"/>
          <w:sz w:val="20"/>
          <w:szCs w:val="20"/>
          <w:lang w:val="en-GB"/>
        </w:rPr>
      </w:pPr>
    </w:p>
    <w:p w14:paraId="22C26C58" w14:textId="77777777" w:rsidR="005F4662"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8F771A" w:rsidRPr="009A53BD">
        <w:rPr>
          <w:rFonts w:ascii="Helvetica" w:hAnsi="Helvetica" w:cs="Helvetica"/>
          <w:sz w:val="20"/>
          <w:szCs w:val="20"/>
          <w:lang w:val="en-GB"/>
        </w:rPr>
        <w:t>.</w:t>
      </w:r>
      <w:r w:rsidR="006B7ECC" w:rsidRPr="009A53BD">
        <w:rPr>
          <w:rFonts w:ascii="Helvetica" w:hAnsi="Helvetica" w:cs="Helvetica"/>
          <w:sz w:val="20"/>
          <w:szCs w:val="20"/>
          <w:lang w:val="en-GB"/>
        </w:rPr>
        <w:t>5</w:t>
      </w:r>
      <w:r w:rsidR="008F771A" w:rsidRPr="009A53BD">
        <w:rPr>
          <w:rFonts w:ascii="Helvetica" w:hAnsi="Helvetica" w:cs="Helvetica"/>
          <w:sz w:val="20"/>
          <w:szCs w:val="20"/>
          <w:lang w:val="en-GB"/>
        </w:rPr>
        <w:tab/>
      </w:r>
      <w:r w:rsidR="002820FE" w:rsidRPr="009A53BD">
        <w:rPr>
          <w:rFonts w:ascii="Helvetica" w:hAnsi="Helvetica" w:cs="Helvetica"/>
          <w:sz w:val="20"/>
          <w:szCs w:val="20"/>
          <w:lang w:val="en-GB"/>
        </w:rPr>
        <w:t>Company is entitled to allow remixing and sampling of the recordings subject to final approval by Artist. Any royalties owed to potential remixers shall be deducted from</w:t>
      </w:r>
      <w:r w:rsidR="006E1514" w:rsidRPr="009A53BD">
        <w:rPr>
          <w:rFonts w:ascii="Helvetica" w:hAnsi="Helvetica" w:cs="Helvetica"/>
          <w:sz w:val="20"/>
          <w:szCs w:val="20"/>
          <w:lang w:val="en-GB"/>
        </w:rPr>
        <w:t xml:space="preserve"> Artist’s share on the corr</w:t>
      </w:r>
      <w:r w:rsidR="002820FE" w:rsidRPr="009A53BD">
        <w:rPr>
          <w:rFonts w:ascii="Helvetica" w:hAnsi="Helvetica" w:cs="Helvetica"/>
          <w:sz w:val="20"/>
          <w:szCs w:val="20"/>
          <w:lang w:val="en-GB"/>
        </w:rPr>
        <w:t>esponding remix.</w:t>
      </w:r>
    </w:p>
    <w:p w14:paraId="17C3328E"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677291C" w14:textId="77777777" w:rsidR="0015636D"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6B7ECC" w:rsidRPr="009A53BD">
        <w:rPr>
          <w:rFonts w:ascii="Helvetica" w:hAnsi="Helvetica" w:cs="Helvetica"/>
          <w:sz w:val="20"/>
          <w:szCs w:val="20"/>
          <w:lang w:val="en-GB"/>
        </w:rPr>
        <w:t>.6</w:t>
      </w:r>
      <w:r w:rsidR="008F771A" w:rsidRPr="009A53BD">
        <w:rPr>
          <w:rFonts w:ascii="Helvetica" w:hAnsi="Helvetica" w:cs="Helvetica"/>
          <w:sz w:val="20"/>
          <w:szCs w:val="20"/>
          <w:lang w:val="en-GB"/>
        </w:rPr>
        <w:tab/>
      </w:r>
      <w:r w:rsidR="0015636D" w:rsidRPr="009A53BD">
        <w:rPr>
          <w:rFonts w:ascii="Helvetica" w:hAnsi="Helvetica" w:cs="Helvetica"/>
          <w:sz w:val="20"/>
          <w:szCs w:val="20"/>
          <w:lang w:val="en-GB"/>
        </w:rPr>
        <w:t>Any artwork and/or visual recordings produced and financed by Company shall be the property of Company. Any artwork produced by Artist that has not been facilitated or financed by Company shall be the property of Artist. However, both parties will make all material freely available to each other for the duration of the agreement.</w:t>
      </w:r>
    </w:p>
    <w:p w14:paraId="1470E181"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4987CC88"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7</w:t>
      </w:r>
      <w:r w:rsidRPr="009A53BD">
        <w:rPr>
          <w:rFonts w:ascii="Helvetica" w:hAnsi="Helvetica" w:cs="Helvetica"/>
          <w:sz w:val="20"/>
          <w:szCs w:val="20"/>
          <w:lang w:val="en-GB"/>
        </w:rPr>
        <w:tab/>
        <w:t xml:space="preserve">Company acquires the right to produce promotional videos either themselves or through a third party for the purpose of television advertising. </w:t>
      </w:r>
      <w:r w:rsidRPr="009A53BD">
        <w:rPr>
          <w:rFonts w:ascii="Helvetica" w:hAnsi="Helvetica" w:cs="Helvetica"/>
          <w:sz w:val="20"/>
          <w:szCs w:val="20"/>
          <w:lang w:val="en-US"/>
        </w:rPr>
        <w:t>Artist shall make himself/herself available for such promotional activities free of charge. Expenses incurred in connection with such videos shall be treated as production costs.</w:t>
      </w:r>
    </w:p>
    <w:p w14:paraId="79BE5FDC"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17706EB0"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8</w:t>
      </w:r>
      <w:r w:rsidRPr="009A53BD">
        <w:rPr>
          <w:rFonts w:ascii="Helvetica" w:hAnsi="Helvetica" w:cs="Helvetica"/>
          <w:sz w:val="20"/>
          <w:szCs w:val="20"/>
          <w:lang w:val="en-GB"/>
        </w:rPr>
        <w:tab/>
        <w:t xml:space="preserve">The release of </w:t>
      </w:r>
      <w:proofErr w:type="spellStart"/>
      <w:r w:rsidRPr="009A53BD">
        <w:rPr>
          <w:rFonts w:ascii="Helvetica" w:hAnsi="Helvetica" w:cs="Helvetica"/>
          <w:sz w:val="20"/>
          <w:szCs w:val="20"/>
          <w:lang w:val="en-GB"/>
        </w:rPr>
        <w:t>videograms</w:t>
      </w:r>
      <w:proofErr w:type="spellEnd"/>
      <w:r w:rsidRPr="009A53BD">
        <w:rPr>
          <w:rFonts w:ascii="Helvetica" w:hAnsi="Helvetica" w:cs="Helvetica"/>
          <w:sz w:val="20"/>
          <w:szCs w:val="20"/>
          <w:lang w:val="en-GB"/>
        </w:rPr>
        <w:t xml:space="preserve"> whether in physical or digital configurations shall be subject to the same terms and royalties as the release of physical or digital audio products.</w:t>
      </w:r>
    </w:p>
    <w:p w14:paraId="4F5321D7"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43460F05" w14:textId="2E362A58"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9</w:t>
      </w:r>
      <w:r w:rsidRPr="009A53BD">
        <w:rPr>
          <w:rFonts w:ascii="Helvetica" w:hAnsi="Helvetica" w:cs="Helvetica"/>
          <w:sz w:val="20"/>
          <w:szCs w:val="20"/>
          <w:lang w:val="en-GB"/>
        </w:rPr>
        <w:tab/>
      </w:r>
      <w:r w:rsidR="0011487F" w:rsidRPr="0011487F">
        <w:rPr>
          <w:rFonts w:ascii="Helvetica" w:hAnsi="Helvetica" w:cs="Helvetica"/>
          <w:sz w:val="20"/>
          <w:szCs w:val="20"/>
          <w:lang w:val="en-GB"/>
        </w:rPr>
        <w:t>Company acquires all rights to neighbouring rights income as the phonogram producer, whereas the Artist shall be entitled to collect their share of neighbouring rights as a participating performing artist directly from the society of which they are a member. For the avoidance of doubt, all masters, sound- and video carriers, are the sole and exclusive property of Company.</w:t>
      </w:r>
    </w:p>
    <w:p w14:paraId="71BB0B74"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2FB35CC6"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10</w:t>
      </w:r>
      <w:r w:rsidRPr="009A53BD">
        <w:rPr>
          <w:rFonts w:ascii="Helvetica" w:hAnsi="Helvetica" w:cs="Helvetica"/>
          <w:sz w:val="20"/>
          <w:szCs w:val="20"/>
          <w:lang w:val="en-GB"/>
        </w:rPr>
        <w:tab/>
        <w:t>All final masters and artwork must be approved by Artist and Company before release.</w:t>
      </w:r>
    </w:p>
    <w:p w14:paraId="0EFAE6AF"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4A707761"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57A099BB" w14:textId="77777777" w:rsidR="00E2501B" w:rsidRPr="009A53BD" w:rsidRDefault="00AB0B60" w:rsidP="00E2501B">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6</w:t>
      </w:r>
      <w:r w:rsidR="00E2501B" w:rsidRPr="009A53BD">
        <w:rPr>
          <w:rFonts w:ascii="Helvetica" w:hAnsi="Helvetica" w:cs="Helvetica"/>
          <w:sz w:val="20"/>
          <w:szCs w:val="20"/>
          <w:lang w:val="en-GB"/>
        </w:rPr>
        <w:t>.</w:t>
      </w:r>
    </w:p>
    <w:p w14:paraId="47367E70"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109D70EC" w14:textId="77777777" w:rsidR="00E2501B" w:rsidRPr="009A53BD" w:rsidRDefault="00630E95" w:rsidP="00E2501B">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RELATIONSHIP WITH THIRD PARTIES</w:t>
      </w:r>
    </w:p>
    <w:p w14:paraId="0301C63C"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761E9D9F" w14:textId="77777777" w:rsidR="00CA3BC9"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E2501B" w:rsidRPr="009A53BD">
        <w:rPr>
          <w:rFonts w:ascii="Helvetica" w:hAnsi="Helvetica" w:cs="Helvetica"/>
          <w:sz w:val="20"/>
          <w:szCs w:val="20"/>
          <w:lang w:val="en-GB"/>
        </w:rPr>
        <w:t>.1</w:t>
      </w:r>
      <w:r w:rsidR="00E2501B" w:rsidRPr="009A53BD">
        <w:rPr>
          <w:rFonts w:ascii="Helvetica" w:hAnsi="Helvetica" w:cs="Helvetica"/>
          <w:sz w:val="20"/>
          <w:szCs w:val="20"/>
          <w:lang w:val="en-GB"/>
        </w:rPr>
        <w:tab/>
      </w:r>
      <w:r w:rsidR="004605EB" w:rsidRPr="009A53BD">
        <w:rPr>
          <w:rFonts w:ascii="Helvetica" w:hAnsi="Helvetica" w:cs="Helvetica"/>
          <w:sz w:val="20"/>
          <w:szCs w:val="20"/>
          <w:lang w:val="en-GB"/>
        </w:rPr>
        <w:t>Notwithstanding t</w:t>
      </w:r>
      <w:r w:rsidR="001F043F" w:rsidRPr="009A53BD">
        <w:rPr>
          <w:rFonts w:ascii="Helvetica" w:hAnsi="Helvetica" w:cs="Helvetica"/>
          <w:sz w:val="20"/>
          <w:szCs w:val="20"/>
          <w:lang w:val="en-GB"/>
        </w:rPr>
        <w:t>he Danish Copyright Law § 56,2</w:t>
      </w:r>
      <w:r w:rsidR="004605EB" w:rsidRPr="009A53BD">
        <w:rPr>
          <w:rFonts w:ascii="Helvetica" w:hAnsi="Helvetica" w:cs="Helvetica"/>
          <w:sz w:val="20"/>
          <w:szCs w:val="20"/>
          <w:lang w:val="en-GB"/>
        </w:rPr>
        <w:t>,</w:t>
      </w:r>
      <w:r w:rsidR="001F043F" w:rsidRPr="009A53BD">
        <w:rPr>
          <w:rFonts w:ascii="Helvetica" w:hAnsi="Helvetica" w:cs="Helvetica"/>
          <w:sz w:val="20"/>
          <w:szCs w:val="20"/>
          <w:lang w:val="en-GB"/>
        </w:rPr>
        <w:t xml:space="preserve"> </w:t>
      </w:r>
      <w:r w:rsidR="004605EB" w:rsidRPr="009A53BD">
        <w:rPr>
          <w:rFonts w:ascii="Helvetica" w:hAnsi="Helvetica" w:cs="Helvetica"/>
          <w:sz w:val="20"/>
          <w:szCs w:val="20"/>
          <w:lang w:val="en-GB"/>
        </w:rPr>
        <w:t>Company is</w:t>
      </w:r>
      <w:r w:rsidR="001F043F" w:rsidRPr="009A53BD">
        <w:rPr>
          <w:rFonts w:ascii="Helvetica" w:hAnsi="Helvetica" w:cs="Helvetica"/>
          <w:sz w:val="20"/>
          <w:szCs w:val="20"/>
          <w:lang w:val="en-GB"/>
        </w:rPr>
        <w:t xml:space="preserve"> entitled to </w:t>
      </w:r>
      <w:r w:rsidR="00440F0C" w:rsidRPr="009A53BD">
        <w:rPr>
          <w:rFonts w:ascii="Helvetica" w:hAnsi="Helvetica" w:cs="Helvetica"/>
          <w:sz w:val="20"/>
          <w:szCs w:val="20"/>
          <w:lang w:val="en-GB"/>
        </w:rPr>
        <w:t>transfer and/or license all rights and product subject to this agreement to a third party. Artist shall be informed in writing of the contents of any</w:t>
      </w:r>
      <w:r w:rsidR="00E9466A" w:rsidRPr="009A53BD">
        <w:rPr>
          <w:rFonts w:ascii="Helvetica" w:hAnsi="Helvetica" w:cs="Helvetica"/>
          <w:sz w:val="20"/>
          <w:szCs w:val="20"/>
          <w:lang w:val="en-GB"/>
        </w:rPr>
        <w:t xml:space="preserve"> such</w:t>
      </w:r>
      <w:r w:rsidR="00440F0C" w:rsidRPr="009A53BD">
        <w:rPr>
          <w:rFonts w:ascii="Helvetica" w:hAnsi="Helvetica" w:cs="Helvetica"/>
          <w:sz w:val="20"/>
          <w:szCs w:val="20"/>
          <w:lang w:val="en-GB"/>
        </w:rPr>
        <w:t xml:space="preserve"> agreement that Company </w:t>
      </w:r>
      <w:proofErr w:type="gramStart"/>
      <w:r w:rsidR="00E9466A" w:rsidRPr="009A53BD">
        <w:rPr>
          <w:rFonts w:ascii="Helvetica" w:hAnsi="Helvetica" w:cs="Helvetica"/>
          <w:sz w:val="20"/>
          <w:szCs w:val="20"/>
          <w:lang w:val="en-GB"/>
        </w:rPr>
        <w:t>enters into</w:t>
      </w:r>
      <w:proofErr w:type="gramEnd"/>
      <w:r w:rsidR="00E9466A" w:rsidRPr="009A53BD">
        <w:rPr>
          <w:rFonts w:ascii="Helvetica" w:hAnsi="Helvetica" w:cs="Helvetica"/>
          <w:sz w:val="20"/>
          <w:szCs w:val="20"/>
          <w:lang w:val="en-GB"/>
        </w:rPr>
        <w:t xml:space="preserve"> and shall be provided a copy of said agreement upon request.</w:t>
      </w:r>
    </w:p>
    <w:p w14:paraId="0F91D4F4"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68A34651" w14:textId="77777777" w:rsidR="00E9466A"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E2501B" w:rsidRPr="009A53BD">
        <w:rPr>
          <w:rFonts w:ascii="Helvetica" w:hAnsi="Helvetica" w:cs="Helvetica"/>
          <w:sz w:val="20"/>
          <w:szCs w:val="20"/>
          <w:lang w:val="en-GB"/>
        </w:rPr>
        <w:t>.2</w:t>
      </w:r>
      <w:r w:rsidR="00E2501B" w:rsidRPr="009A53BD">
        <w:rPr>
          <w:rFonts w:ascii="Helvetica" w:hAnsi="Helvetica" w:cs="Helvetica"/>
          <w:sz w:val="20"/>
          <w:szCs w:val="20"/>
          <w:lang w:val="en-GB"/>
        </w:rPr>
        <w:tab/>
      </w:r>
      <w:r w:rsidR="00E9466A" w:rsidRPr="009A53BD">
        <w:rPr>
          <w:rFonts w:ascii="Helvetica" w:hAnsi="Helvetica" w:cs="Helvetica"/>
          <w:sz w:val="20"/>
          <w:szCs w:val="20"/>
          <w:lang w:val="en-GB"/>
        </w:rPr>
        <w:t>Company is entitled, within the terms of this agreement, to enter into other agreements on Artist’s behalf with other record- and video companies to the extent that this is expedient towards the purpose of this agreement.</w:t>
      </w:r>
      <w:r w:rsidR="005044E5" w:rsidRPr="009A53BD">
        <w:rPr>
          <w:rFonts w:ascii="Helvetica" w:hAnsi="Helvetica" w:cs="Helvetica"/>
          <w:sz w:val="20"/>
          <w:szCs w:val="20"/>
          <w:lang w:val="en-GB"/>
        </w:rPr>
        <w:t xml:space="preserve"> Should Artist’s signature be needed in connection with such agreements, Artist is obligated to provide this.</w:t>
      </w:r>
    </w:p>
    <w:p w14:paraId="5ACD7BAC" w14:textId="77777777" w:rsidR="005044E5" w:rsidRPr="009A53BD" w:rsidRDefault="005044E5"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xml:space="preserve"> </w:t>
      </w:r>
    </w:p>
    <w:p w14:paraId="180E650E" w14:textId="77777777" w:rsidR="005044E5"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5044E5" w:rsidRPr="009A53BD">
        <w:rPr>
          <w:rFonts w:ascii="Helvetica" w:hAnsi="Helvetica" w:cs="Helvetica"/>
          <w:sz w:val="20"/>
          <w:szCs w:val="20"/>
          <w:lang w:val="en-GB"/>
        </w:rPr>
        <w:t>.3</w:t>
      </w:r>
      <w:r w:rsidR="00E2501B" w:rsidRPr="009A53BD">
        <w:rPr>
          <w:rFonts w:ascii="Helvetica" w:hAnsi="Helvetica" w:cs="Helvetica"/>
          <w:sz w:val="20"/>
          <w:szCs w:val="20"/>
          <w:lang w:val="en-GB"/>
        </w:rPr>
        <w:tab/>
      </w:r>
      <w:r w:rsidR="005044E5" w:rsidRPr="009A53BD">
        <w:rPr>
          <w:rFonts w:ascii="Helvetica" w:hAnsi="Helvetica" w:cs="Helvetica"/>
          <w:sz w:val="20"/>
          <w:szCs w:val="20"/>
          <w:lang w:val="en-GB"/>
        </w:rPr>
        <w:t xml:space="preserve">Artist is aware that Company will seek to enter into agreements with third party licensees for parts of the territory. Company shall strive to ensure that </w:t>
      </w:r>
      <w:proofErr w:type="gramStart"/>
      <w:r w:rsidR="006E1514" w:rsidRPr="009A53BD">
        <w:rPr>
          <w:rFonts w:ascii="Helvetica" w:hAnsi="Helvetica" w:cs="Helvetica"/>
          <w:sz w:val="20"/>
          <w:szCs w:val="20"/>
          <w:lang w:val="en-GB"/>
        </w:rPr>
        <w:t>any and all</w:t>
      </w:r>
      <w:proofErr w:type="gramEnd"/>
      <w:r w:rsidR="006E1514" w:rsidRPr="009A53BD">
        <w:rPr>
          <w:rFonts w:ascii="Helvetica" w:hAnsi="Helvetica" w:cs="Helvetica"/>
          <w:sz w:val="20"/>
          <w:szCs w:val="20"/>
          <w:lang w:val="en-GB"/>
        </w:rPr>
        <w:t xml:space="preserve"> third parties fulfi</w:t>
      </w:r>
      <w:r w:rsidR="005044E5" w:rsidRPr="009A53BD">
        <w:rPr>
          <w:rFonts w:ascii="Helvetica" w:hAnsi="Helvetica" w:cs="Helvetica"/>
          <w:sz w:val="20"/>
          <w:szCs w:val="20"/>
          <w:lang w:val="en-GB"/>
        </w:rPr>
        <w:t>l their agreements, even though Company shall not be liable for the third parties’ failure to do so.</w:t>
      </w:r>
    </w:p>
    <w:p w14:paraId="7B478F51"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03521057" w14:textId="77777777" w:rsidR="005044E5" w:rsidRPr="009A53BD" w:rsidRDefault="005044E5" w:rsidP="00D70CA6">
      <w:pPr>
        <w:widowControl w:val="0"/>
        <w:autoSpaceDE w:val="0"/>
        <w:autoSpaceDN w:val="0"/>
        <w:adjustRightInd w:val="0"/>
        <w:jc w:val="both"/>
        <w:rPr>
          <w:rFonts w:ascii="Helvetica" w:hAnsi="Helvetica" w:cs="Helvetica"/>
          <w:sz w:val="20"/>
          <w:szCs w:val="20"/>
          <w:lang w:val="en-GB"/>
        </w:rPr>
      </w:pPr>
    </w:p>
    <w:p w14:paraId="7E497B18" w14:textId="77777777" w:rsidR="008F771A" w:rsidRPr="009A53BD" w:rsidRDefault="00E2501B"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w:t>
      </w:r>
      <w:r w:rsidR="00AB0B60" w:rsidRPr="009A53BD">
        <w:rPr>
          <w:rFonts w:ascii="Helvetica" w:hAnsi="Helvetica" w:cs="Helvetica"/>
          <w:sz w:val="20"/>
          <w:szCs w:val="20"/>
          <w:lang w:val="en-GB"/>
        </w:rPr>
        <w:t xml:space="preserve"> 7</w:t>
      </w:r>
      <w:r w:rsidR="008F771A" w:rsidRPr="009A53BD">
        <w:rPr>
          <w:rFonts w:ascii="Helvetica" w:hAnsi="Helvetica" w:cs="Helvetica"/>
          <w:sz w:val="20"/>
          <w:szCs w:val="20"/>
          <w:lang w:val="en-GB"/>
        </w:rPr>
        <w:t>.</w:t>
      </w:r>
    </w:p>
    <w:p w14:paraId="64044F5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464A4AF" w14:textId="77777777" w:rsidR="008F771A" w:rsidRPr="009A53BD" w:rsidRDefault="002D7C6C"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ARTIST WARRANTIES</w:t>
      </w:r>
    </w:p>
    <w:p w14:paraId="740E8C8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D316D9B" w14:textId="16F65F09"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Pr>
          <w:rFonts w:ascii="Helvetica" w:hAnsi="Helvetica"/>
          <w:sz w:val="20"/>
        </w:rPr>
        <w:t>7.1</w:t>
        <w:tab/>
        <w:t xml:space="preserve">Artist warrants and undertakes that the artist name, </w:t>
      </w:r>
      <w:r>
        <w:rPr>
          <w:rFonts w:ascii="Helvetica" w:hAnsi="Helvetica"/>
          <w:b/>
          <w:sz w:val="20"/>
        </w:rPr>
        <w:t xml:space="preserve">"Test"</w:t>
      </w:r>
      <w:r>
        <w:rPr>
          <w:rFonts w:ascii="Helvetica" w:hAnsi="Helvetica"/>
          <w:sz w:val="20"/>
        </w:rPr>
        <w:t xml:space="preserve"> as well as any song and album titles shall not infringe upon any trademark rights, rights in and to the name and/or any other third party rights.</w:t>
      </w:r>
    </w:p>
    <w:p w14:paraId="1C46C26E"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19DB7D2" w14:textId="77777777"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8F771A"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004F3D99" w:rsidRPr="009A53BD">
        <w:rPr>
          <w:rFonts w:ascii="Helvetica" w:hAnsi="Helvetica" w:cs="Helvetica"/>
          <w:sz w:val="20"/>
          <w:szCs w:val="20"/>
          <w:lang w:val="en-GB"/>
        </w:rPr>
        <w:t>Artist represents, warrants and undertakes that he/she has the full right and authority to enter into this Agreement and to make the grants herein contained and has not done nor will do anything which would derogate from Company’s rights under this Agreement.</w:t>
      </w:r>
    </w:p>
    <w:p w14:paraId="7AA1E68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015B0D2" w14:textId="77777777"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7767E1" w:rsidRPr="009A53BD">
        <w:rPr>
          <w:rFonts w:ascii="Helvetica" w:hAnsi="Helvetica" w:cs="Helvetica"/>
          <w:sz w:val="20"/>
          <w:szCs w:val="20"/>
          <w:lang w:val="en-GB"/>
        </w:rPr>
        <w:t>.3</w:t>
      </w:r>
      <w:r w:rsidR="007767E1" w:rsidRPr="009A53BD">
        <w:rPr>
          <w:rFonts w:ascii="Helvetica" w:hAnsi="Helvetica" w:cs="Helvetica"/>
          <w:sz w:val="20"/>
          <w:szCs w:val="20"/>
          <w:lang w:val="en-GB"/>
        </w:rPr>
        <w:tab/>
      </w:r>
      <w:r w:rsidR="004F3D99" w:rsidRPr="009A53BD">
        <w:rPr>
          <w:rFonts w:ascii="Helvetica" w:hAnsi="Helvetica" w:cs="Helvetica"/>
          <w:sz w:val="20"/>
          <w:szCs w:val="20"/>
          <w:lang w:val="en-GB"/>
        </w:rPr>
        <w:t xml:space="preserve">Artist hereby indemnifies the Company and holds the Company harmless from </w:t>
      </w:r>
      <w:proofErr w:type="gramStart"/>
      <w:r w:rsidR="004F3D99" w:rsidRPr="009A53BD">
        <w:rPr>
          <w:rFonts w:ascii="Helvetica" w:hAnsi="Helvetica" w:cs="Helvetica"/>
          <w:sz w:val="20"/>
          <w:szCs w:val="20"/>
          <w:lang w:val="en-GB"/>
        </w:rPr>
        <w:t>any and all</w:t>
      </w:r>
      <w:proofErr w:type="gramEnd"/>
      <w:r w:rsidR="004F3D99" w:rsidRPr="009A53BD">
        <w:rPr>
          <w:rFonts w:ascii="Helvetica" w:hAnsi="Helvetica" w:cs="Helvetica"/>
          <w:sz w:val="20"/>
          <w:szCs w:val="20"/>
          <w:lang w:val="en-GB"/>
        </w:rPr>
        <w:t xml:space="preserve"> claims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losses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damages and costs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including legal fees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arising out of or by reason of any breach of the representations, warranties, grants, undertakings or agreements given under this Agreement, expressly including any</w:t>
      </w:r>
      <w:r w:rsidR="00E86926" w:rsidRPr="009A53BD">
        <w:rPr>
          <w:rFonts w:ascii="Helvetica" w:hAnsi="Helvetica" w:cs="Helvetica"/>
          <w:sz w:val="20"/>
          <w:szCs w:val="20"/>
          <w:lang w:val="en-GB"/>
        </w:rPr>
        <w:t xml:space="preserve"> audio samplings,</w:t>
      </w:r>
      <w:r w:rsidR="004F3D99" w:rsidRPr="009A53BD">
        <w:rPr>
          <w:rFonts w:ascii="Helvetica" w:hAnsi="Helvetica" w:cs="Helvetica"/>
          <w:sz w:val="20"/>
          <w:szCs w:val="20"/>
          <w:lang w:val="en-GB"/>
        </w:rPr>
        <w:t xml:space="preserve"> logos and marks and identifications of Artist.</w:t>
      </w:r>
    </w:p>
    <w:p w14:paraId="4B2D31CB" w14:textId="4A3CD01A" w:rsidR="004F3D99" w:rsidRPr="009A53BD" w:rsidRDefault="004F3D99" w:rsidP="00D70CA6">
      <w:pPr>
        <w:widowControl w:val="0"/>
        <w:autoSpaceDE w:val="0"/>
        <w:autoSpaceDN w:val="0"/>
        <w:adjustRightInd w:val="0"/>
        <w:jc w:val="both"/>
        <w:rPr>
          <w:rFonts w:ascii="Helvetica" w:hAnsi="Helvetica" w:cs="Helvetica"/>
          <w:sz w:val="20"/>
          <w:szCs w:val="20"/>
          <w:lang w:val="en-GB"/>
        </w:rPr>
      </w:pPr>
    </w:p>
    <w:p w14:paraId="1A084A31" w14:textId="5CA17594" w:rsidR="00336DD7" w:rsidRPr="009A53BD" w:rsidRDefault="00336DD7"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7.4</w:t>
      </w:r>
      <w:r w:rsidRPr="009A53BD">
        <w:rPr>
          <w:rFonts w:ascii="Helvetica" w:hAnsi="Helvetica" w:cs="Helvetica"/>
          <w:sz w:val="20"/>
          <w:szCs w:val="20"/>
          <w:lang w:val="en-GB"/>
        </w:rPr>
        <w:tab/>
        <w:t xml:space="preserve">Artist warrants to have entered into agreements with all featuring artists. Company shall distribute royalties to featuring artists according to information provided by Artist. Artist shall indemnify Company of </w:t>
      </w:r>
      <w:proofErr w:type="gramStart"/>
      <w:r w:rsidRPr="009A53BD">
        <w:rPr>
          <w:rFonts w:ascii="Helvetica" w:hAnsi="Helvetica" w:cs="Helvetica"/>
          <w:sz w:val="20"/>
          <w:szCs w:val="20"/>
          <w:lang w:val="en-GB"/>
        </w:rPr>
        <w:t>any and all</w:t>
      </w:r>
      <w:proofErr w:type="gramEnd"/>
      <w:r w:rsidRPr="009A53BD">
        <w:rPr>
          <w:rFonts w:ascii="Helvetica" w:hAnsi="Helvetica" w:cs="Helvetica"/>
          <w:sz w:val="20"/>
          <w:szCs w:val="20"/>
          <w:lang w:val="en-GB"/>
        </w:rPr>
        <w:t xml:space="preserve"> claims made by featuring artists that do not correspond with information delivered by Artist.</w:t>
      </w:r>
    </w:p>
    <w:p w14:paraId="42BB31F3" w14:textId="77777777" w:rsidR="00336DD7" w:rsidRPr="009A53BD" w:rsidRDefault="00336DD7" w:rsidP="00D70CA6">
      <w:pPr>
        <w:widowControl w:val="0"/>
        <w:autoSpaceDE w:val="0"/>
        <w:autoSpaceDN w:val="0"/>
        <w:adjustRightInd w:val="0"/>
        <w:jc w:val="both"/>
        <w:rPr>
          <w:rFonts w:ascii="Helvetica" w:hAnsi="Helvetica" w:cs="Helvetica"/>
          <w:sz w:val="20"/>
          <w:szCs w:val="20"/>
          <w:lang w:val="en-GB"/>
        </w:rPr>
      </w:pPr>
    </w:p>
    <w:p w14:paraId="1FDC19DB" w14:textId="77777777" w:rsidR="00F74535" w:rsidRPr="009A53BD" w:rsidRDefault="00F74535" w:rsidP="00D70CA6">
      <w:pPr>
        <w:widowControl w:val="0"/>
        <w:autoSpaceDE w:val="0"/>
        <w:autoSpaceDN w:val="0"/>
        <w:adjustRightInd w:val="0"/>
        <w:jc w:val="both"/>
        <w:rPr>
          <w:rFonts w:ascii="Helvetica" w:hAnsi="Helvetica" w:cs="Helvetica"/>
          <w:sz w:val="20"/>
          <w:szCs w:val="20"/>
          <w:lang w:val="en-GB"/>
        </w:rPr>
      </w:pPr>
    </w:p>
    <w:p w14:paraId="59D8A99E" w14:textId="77777777" w:rsidR="008F771A" w:rsidRPr="009A53BD" w:rsidRDefault="00AB0B6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8</w:t>
      </w:r>
      <w:r w:rsidR="008F771A" w:rsidRPr="009A53BD">
        <w:rPr>
          <w:rFonts w:ascii="Helvetica" w:hAnsi="Helvetica" w:cs="Helvetica"/>
          <w:sz w:val="20"/>
          <w:szCs w:val="20"/>
          <w:lang w:val="en-GB"/>
        </w:rPr>
        <w:t>.</w:t>
      </w:r>
    </w:p>
    <w:p w14:paraId="67F0020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D8B2C32" w14:textId="77777777" w:rsidR="008F771A" w:rsidRPr="009A53BD" w:rsidRDefault="00AF341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TERRITORY</w:t>
      </w:r>
    </w:p>
    <w:p w14:paraId="5F2B6FF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072ABCC" w14:textId="77777777" w:rsidR="008F771A" w:rsidRPr="009A53BD" w:rsidRDefault="00AB0B60" w:rsidP="00AF3410">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8</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AF3410" w:rsidRPr="009A53BD">
        <w:rPr>
          <w:rFonts w:ascii="Helvetica" w:hAnsi="Helvetica" w:cs="Helvetica"/>
          <w:sz w:val="20"/>
          <w:szCs w:val="20"/>
          <w:lang w:val="en-GB"/>
        </w:rPr>
        <w:t>The Universe</w:t>
      </w:r>
      <w:r w:rsidR="00483617" w:rsidRPr="009A53BD">
        <w:rPr>
          <w:rFonts w:ascii="Helvetica" w:hAnsi="Helvetica" w:cs="Helvetica"/>
          <w:sz w:val="20"/>
          <w:szCs w:val="20"/>
          <w:lang w:val="en-GB"/>
        </w:rPr>
        <w:t>.</w:t>
      </w:r>
    </w:p>
    <w:p w14:paraId="6A3587E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2AA8341"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p>
    <w:p w14:paraId="027A1727"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9.</w:t>
      </w:r>
    </w:p>
    <w:p w14:paraId="20D6F209"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p>
    <w:p w14:paraId="711005F5" w14:textId="77777777" w:rsidR="008F771A" w:rsidRPr="009A53BD" w:rsidRDefault="00BE0B74"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FINANCING OF THE PRODUCT</w:t>
      </w:r>
    </w:p>
    <w:p w14:paraId="0EC16BD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D51BBF1" w14:textId="77777777" w:rsidR="00504863" w:rsidRPr="009A53BD" w:rsidRDefault="00504863" w:rsidP="00504863">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lastRenderedPageBreak/>
        <w:t>9.1</w:t>
      </w:r>
      <w:r w:rsidRPr="009A53BD">
        <w:rPr>
          <w:rFonts w:ascii="Helvetica" w:hAnsi="Helvetica" w:cs="Helvetica"/>
          <w:sz w:val="20"/>
          <w:szCs w:val="20"/>
          <w:lang w:val="en-GB"/>
        </w:rPr>
        <w:tab/>
        <w:t xml:space="preserve">Company shall finance all expenses regarding production, distribution and marketing of the recordings, provided that such expenses shall be fully recoupable from all income generated from this agreement. </w:t>
      </w:r>
    </w:p>
    <w:p w14:paraId="33A3DAED" w14:textId="77777777" w:rsidR="00BE0B74" w:rsidRPr="009A53BD" w:rsidRDefault="00BE0B74" w:rsidP="007338C0">
      <w:pPr>
        <w:widowControl w:val="0"/>
        <w:autoSpaceDE w:val="0"/>
        <w:autoSpaceDN w:val="0"/>
        <w:adjustRightInd w:val="0"/>
        <w:jc w:val="both"/>
        <w:rPr>
          <w:rFonts w:ascii="Helvetica" w:hAnsi="Helvetica" w:cs="Helvetica"/>
          <w:sz w:val="20"/>
          <w:szCs w:val="20"/>
          <w:lang w:val="en-GB"/>
        </w:rPr>
      </w:pPr>
    </w:p>
    <w:p w14:paraId="30128FCA" w14:textId="77777777" w:rsidR="00BE0B74"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9.2</w:t>
      </w:r>
      <w:r w:rsidR="007338C0" w:rsidRPr="009A53BD">
        <w:rPr>
          <w:rFonts w:ascii="Helvetica" w:hAnsi="Helvetica" w:cs="Helvetica"/>
          <w:sz w:val="20"/>
          <w:szCs w:val="20"/>
          <w:lang w:val="en-GB"/>
        </w:rPr>
        <w:tab/>
      </w:r>
      <w:r w:rsidR="00BE0B74" w:rsidRPr="009A53BD">
        <w:rPr>
          <w:rFonts w:ascii="Helvetica" w:hAnsi="Helvetica" w:cs="Helvetica"/>
          <w:sz w:val="20"/>
          <w:szCs w:val="20"/>
          <w:lang w:val="en-GB"/>
        </w:rPr>
        <w:t>Any royalties owed to other participants on the recordings, such as producers, musicians and vocalists, shall be deducted from Artist</w:t>
      </w:r>
      <w:r w:rsidR="00F74535" w:rsidRPr="009A53BD">
        <w:rPr>
          <w:rFonts w:ascii="Helvetica" w:hAnsi="Helvetica" w:cs="Helvetica"/>
          <w:sz w:val="20"/>
          <w:szCs w:val="20"/>
          <w:lang w:val="en-GB"/>
        </w:rPr>
        <w:t>’s</w:t>
      </w:r>
      <w:r w:rsidR="00BE0B74" w:rsidRPr="009A53BD">
        <w:rPr>
          <w:rFonts w:ascii="Helvetica" w:hAnsi="Helvetica" w:cs="Helvetica"/>
          <w:sz w:val="20"/>
          <w:szCs w:val="20"/>
          <w:lang w:val="en-GB"/>
        </w:rPr>
        <w:t xml:space="preserve"> share </w:t>
      </w:r>
      <w:r w:rsidR="00483617" w:rsidRPr="009A53BD">
        <w:rPr>
          <w:rFonts w:ascii="Helvetica" w:hAnsi="Helvetica" w:cs="Helvetica"/>
          <w:sz w:val="20"/>
          <w:szCs w:val="20"/>
          <w:lang w:val="en-GB"/>
        </w:rPr>
        <w:t xml:space="preserve">of </w:t>
      </w:r>
      <w:r w:rsidR="006B6E68" w:rsidRPr="009A53BD">
        <w:rPr>
          <w:rFonts w:ascii="Helvetica" w:hAnsi="Helvetica" w:cs="Helvetica"/>
          <w:sz w:val="20"/>
          <w:szCs w:val="20"/>
          <w:lang w:val="en-GB"/>
        </w:rPr>
        <w:t>royalties</w:t>
      </w:r>
      <w:r w:rsidR="00483617" w:rsidRPr="009A53BD">
        <w:rPr>
          <w:rFonts w:ascii="Helvetica" w:hAnsi="Helvetica" w:cs="Helvetica"/>
          <w:sz w:val="20"/>
          <w:szCs w:val="20"/>
          <w:lang w:val="en-GB"/>
        </w:rPr>
        <w:t xml:space="preserve"> </w:t>
      </w:r>
      <w:r w:rsidR="00BE0B74" w:rsidRPr="009A53BD">
        <w:rPr>
          <w:rFonts w:ascii="Helvetica" w:hAnsi="Helvetica" w:cs="Helvetica"/>
          <w:sz w:val="20"/>
          <w:szCs w:val="20"/>
          <w:lang w:val="en-GB"/>
        </w:rPr>
        <w:t xml:space="preserve">based on </w:t>
      </w:r>
      <w:r w:rsidR="00483617" w:rsidRPr="009A53BD">
        <w:rPr>
          <w:rFonts w:ascii="Helvetica" w:hAnsi="Helvetica" w:cs="Helvetica"/>
          <w:sz w:val="20"/>
          <w:szCs w:val="20"/>
          <w:lang w:val="en-GB"/>
        </w:rPr>
        <w:t>royalty splits</w:t>
      </w:r>
      <w:r w:rsidR="00BE0B74" w:rsidRPr="009A53BD">
        <w:rPr>
          <w:rFonts w:ascii="Helvetica" w:hAnsi="Helvetica" w:cs="Helvetica"/>
          <w:sz w:val="20"/>
          <w:szCs w:val="20"/>
          <w:lang w:val="en-GB"/>
        </w:rPr>
        <w:t xml:space="preserve"> provided by Artist.</w:t>
      </w:r>
    </w:p>
    <w:p w14:paraId="5322FC1E" w14:textId="77777777" w:rsidR="00BE0B74" w:rsidRPr="009A53BD" w:rsidRDefault="00BE0B74" w:rsidP="00D70CA6">
      <w:pPr>
        <w:widowControl w:val="0"/>
        <w:autoSpaceDE w:val="0"/>
        <w:autoSpaceDN w:val="0"/>
        <w:adjustRightInd w:val="0"/>
        <w:jc w:val="both"/>
        <w:rPr>
          <w:rFonts w:ascii="Helvetica" w:hAnsi="Helvetica" w:cs="Helvetica"/>
          <w:sz w:val="20"/>
          <w:szCs w:val="20"/>
          <w:lang w:val="en-GB"/>
        </w:rPr>
      </w:pPr>
    </w:p>
    <w:p w14:paraId="002EEC89" w14:textId="77777777" w:rsidR="00BE0B74" w:rsidRPr="009A53BD" w:rsidRDefault="00AB0B60"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.3</w:t>
      </w:r>
      <w:r w:rsidR="007338C0" w:rsidRPr="009A53BD">
        <w:rPr>
          <w:rFonts w:ascii="Helvetica" w:hAnsi="Helvetica" w:cs="Helvetica"/>
          <w:sz w:val="20"/>
          <w:szCs w:val="20"/>
          <w:lang w:val="en-GB"/>
        </w:rPr>
        <w:tab/>
      </w:r>
      <w:r w:rsidR="00BE0B74" w:rsidRPr="009A53BD">
        <w:rPr>
          <w:rFonts w:ascii="Helvetica" w:hAnsi="Helvetica" w:cs="Helvetica"/>
          <w:sz w:val="20"/>
          <w:szCs w:val="20"/>
          <w:lang w:val="en-GB"/>
        </w:rPr>
        <w:t xml:space="preserve">Any settlement of royalties require that Company has been provided with the necessary </w:t>
      </w:r>
      <w:r w:rsidR="00802002" w:rsidRPr="009A53BD">
        <w:rPr>
          <w:rFonts w:ascii="Helvetica" w:hAnsi="Helvetica" w:cs="Helvetica"/>
          <w:sz w:val="20"/>
          <w:szCs w:val="20"/>
          <w:lang w:val="en-GB"/>
        </w:rPr>
        <w:t xml:space="preserve">payment </w:t>
      </w:r>
      <w:r w:rsidR="00BE0B74" w:rsidRPr="009A53BD">
        <w:rPr>
          <w:rFonts w:ascii="Helvetica" w:hAnsi="Helvetica" w:cs="Helvetica"/>
          <w:sz w:val="20"/>
          <w:szCs w:val="20"/>
          <w:lang w:val="en-GB"/>
        </w:rPr>
        <w:t>information</w:t>
      </w:r>
      <w:r w:rsidR="00802002" w:rsidRPr="009A53BD">
        <w:rPr>
          <w:rFonts w:ascii="Helvetica" w:hAnsi="Helvetica" w:cs="Helvetica"/>
          <w:sz w:val="20"/>
          <w:szCs w:val="20"/>
          <w:lang w:val="en-GB"/>
        </w:rPr>
        <w:t xml:space="preserve"> and that the actual payments have been made by any contracting parties. Company shall not be liable for any lack of information or missing payments from third parties. </w:t>
      </w:r>
      <w:r w:rsidR="0006437A" w:rsidRPr="009A53BD">
        <w:rPr>
          <w:rFonts w:ascii="Helvetica" w:hAnsi="Helvetica" w:cs="Helvetica"/>
          <w:sz w:val="20"/>
          <w:szCs w:val="20"/>
          <w:lang w:val="en-US"/>
        </w:rPr>
        <w:t>Notwithstanding anything else herein to the contrary, Company may withhold (or cause there to be withheld, as the case may be) from any amounts otherwise due or payable under or pursuant to this Agreement such national, provincial, local or any other income, employment, or other taxes as may be required to be withheld pursuant to any applicable law or regulation. If countries outside Denmark deduct withholding taxes Artist´s payment due or payable under or pursuant this Agreement is reduced proportionately.</w:t>
      </w:r>
    </w:p>
    <w:p w14:paraId="2334EAE2" w14:textId="77777777" w:rsidR="007338C0" w:rsidRPr="009A53BD" w:rsidRDefault="007338C0" w:rsidP="00D70CA6">
      <w:pPr>
        <w:widowControl w:val="0"/>
        <w:autoSpaceDE w:val="0"/>
        <w:autoSpaceDN w:val="0"/>
        <w:adjustRightInd w:val="0"/>
        <w:jc w:val="both"/>
        <w:rPr>
          <w:rFonts w:ascii="Helvetica" w:hAnsi="Helvetica" w:cs="Helvetica"/>
          <w:sz w:val="20"/>
          <w:szCs w:val="20"/>
          <w:lang w:val="en-GB"/>
        </w:rPr>
      </w:pPr>
    </w:p>
    <w:p w14:paraId="4023B2E6" w14:textId="77777777" w:rsidR="00802002"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.4</w:t>
      </w:r>
      <w:r w:rsidR="007338C0" w:rsidRPr="009A53BD">
        <w:rPr>
          <w:rFonts w:ascii="Helvetica" w:hAnsi="Helvetica" w:cs="Helvetica"/>
          <w:sz w:val="20"/>
          <w:szCs w:val="20"/>
          <w:lang w:val="en-GB"/>
        </w:rPr>
        <w:tab/>
      </w:r>
      <w:r w:rsidR="00802002" w:rsidRPr="009A53BD">
        <w:rPr>
          <w:rFonts w:ascii="Helvetica" w:hAnsi="Helvetica" w:cs="Helvetica"/>
          <w:sz w:val="20"/>
          <w:szCs w:val="20"/>
          <w:lang w:val="en-GB"/>
        </w:rPr>
        <w:t xml:space="preserve">Company shall be allowed to distribute royalty-free promotional copies of the recordings to selected third parties. </w:t>
      </w:r>
    </w:p>
    <w:p/>
    <w:p>
      <w:r>
        <w:t xml:space="preserve"/>
      </w:r>
    </w:p>
    <w:p/>
    <w:p w14:paraId="361C25B3" w14:textId="77777777" w:rsidR="00D22CCD" w:rsidRPr="009A53BD" w:rsidRDefault="00AB0B60" w:rsidP="007338C0">
      <w:pPr>
        <w:widowControl w:val="0"/>
        <w:autoSpaceDE w:val="0"/>
        <w:autoSpaceDN w:val="0"/>
        <w:adjustRightInd w:val="0"/>
        <w:jc w:val="both"/>
        <w:rPr>
          <w:rFonts w:ascii="Helvetica" w:hAnsi="Helvetica" w:cs="Helvetica"/>
          <w:sz w:val="20"/>
          <w:szCs w:val="20"/>
          <w:lang w:val="en-GB"/>
        </w:rPr>
      </w:pPr>
      <w:r>
        <w:t>9.6</w:t>
        <w:tab/>
        <w:t>Company shall not calculate any royalties based on returned recordings.</w:t>
      </w:r>
    </w:p>
    <w:p w14:paraId="70DF0AC2" w14:textId="77777777" w:rsidR="006C17F4" w:rsidRPr="009A53BD" w:rsidRDefault="006C17F4" w:rsidP="00D70CA6">
      <w:pPr>
        <w:widowControl w:val="0"/>
        <w:autoSpaceDE w:val="0"/>
        <w:autoSpaceDN w:val="0"/>
        <w:adjustRightInd w:val="0"/>
        <w:jc w:val="both"/>
        <w:rPr>
          <w:rFonts w:ascii="Helvetica" w:hAnsi="Helvetica" w:cs="Helvetica"/>
          <w:sz w:val="20"/>
          <w:szCs w:val="20"/>
          <w:lang w:val="en-GB"/>
        </w:rPr>
      </w:pPr>
    </w:p>
    <w:p w14:paraId="37ACA04D" w14:textId="77777777" w:rsidR="006C17F4" w:rsidRPr="009A53BD" w:rsidRDefault="006C17F4" w:rsidP="00D70CA6">
      <w:pPr>
        <w:widowControl w:val="0"/>
        <w:autoSpaceDE w:val="0"/>
        <w:autoSpaceDN w:val="0"/>
        <w:adjustRightInd w:val="0"/>
        <w:jc w:val="both"/>
        <w:rPr>
          <w:rFonts w:ascii="Helvetica" w:hAnsi="Helvetica" w:cs="Helvetica"/>
          <w:sz w:val="20"/>
          <w:szCs w:val="20"/>
          <w:lang w:val="en-GB"/>
        </w:rPr>
      </w:pPr>
    </w:p>
    <w:p w14:paraId="748E6C22"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xml:space="preserve">§ </w:t>
      </w:r>
      <w:r w:rsidR="00AB0B60" w:rsidRPr="009A53BD">
        <w:rPr>
          <w:rFonts w:ascii="Helvetica" w:hAnsi="Helvetica" w:cs="Helvetica"/>
          <w:sz w:val="20"/>
          <w:szCs w:val="20"/>
          <w:lang w:val="en-GB"/>
        </w:rPr>
        <w:t>10</w:t>
      </w:r>
    </w:p>
    <w:p w14:paraId="16D73D1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A4FE5E3" w14:textId="77777777" w:rsidR="004865E9" w:rsidRPr="009A53BD" w:rsidRDefault="004865E9" w:rsidP="004865E9">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ROYALTIES</w:t>
      </w:r>
    </w:p>
    <w:p w14:paraId="46330E54"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2FB996B1" w14:textId="51AF86A6" w:rsidR="00504863" w:rsidRPr="009A53BD" w:rsidRDefault="004865E9" w:rsidP="00504863">
      <w:pPr>
        <w:ind w:left="720" w:hanging="720"/>
        <w:jc w:val="both"/>
        <w:rPr>
          <w:rFonts w:ascii="Helvetica" w:hAnsi="Helvetica" w:cs="Helvetica"/>
          <w:sz w:val="20"/>
          <w:szCs w:val="20"/>
          <w:lang w:val="en-GB"/>
        </w:rPr>
      </w:pPr>
      <w:r>
        <w:rPr>
          <w:rFonts w:ascii="Helvetica" w:hAnsi="Helvetica"/>
          <w:sz w:val="20"/>
        </w:rPr>
        <w:t xml:space="preserve">10.1</w:t>
        <w:tab/>
        <w:t xml:space="preserve">Artist is entitled to 50% of Company’s net received income from the exploitation of the </w:t>
      </w:r>
    </w:p>
    <w:p w14:paraId="7DD6C689" w14:textId="77777777" w:rsidR="00504863" w:rsidRPr="009A53BD" w:rsidRDefault="00504863" w:rsidP="00504863">
      <w:pPr>
        <w:ind w:left="720" w:hanging="720"/>
        <w:jc w:val="both"/>
        <w:rPr>
          <w:rFonts w:ascii="Helvetica" w:hAnsi="Helvetica" w:cs="Helvetica"/>
          <w:sz w:val="20"/>
          <w:szCs w:val="20"/>
          <w:lang w:val="en-GB"/>
        </w:rPr>
      </w:pPr>
      <w:r w:rsidRPr="009A53BD">
        <w:rPr>
          <w:rFonts w:ascii="Helvetica" w:hAnsi="Helvetica" w:cs="Helvetica"/>
          <w:sz w:val="20"/>
          <w:szCs w:val="20"/>
          <w:lang w:val="en-GB"/>
        </w:rPr>
        <w:t xml:space="preserve">recordings after the offsetting of any expenses financed by Company. Net received income </w:t>
      </w:r>
    </w:p>
    <w:p w14:paraId="338B657D" w14:textId="77777777" w:rsidR="00504863" w:rsidRPr="009A53BD" w:rsidRDefault="00504863" w:rsidP="00504863">
      <w:pPr>
        <w:ind w:left="720" w:hanging="720"/>
        <w:jc w:val="both"/>
        <w:rPr>
          <w:rFonts w:ascii="Helvetica" w:hAnsi="Helvetica" w:cs="Helvetica"/>
          <w:sz w:val="20"/>
          <w:szCs w:val="20"/>
          <w:lang w:val="en-GB"/>
        </w:rPr>
      </w:pPr>
      <w:r w:rsidRPr="009A53BD">
        <w:rPr>
          <w:rFonts w:ascii="Helvetica" w:hAnsi="Helvetica" w:cs="Helvetica"/>
          <w:sz w:val="20"/>
          <w:szCs w:val="20"/>
          <w:lang w:val="en-GB"/>
        </w:rPr>
        <w:t xml:space="preserve">is defined as the actual amounts received from third parties from the sale or other use of the </w:t>
      </w:r>
    </w:p>
    <w:p w14:paraId="05C13FA9" w14:textId="77777777" w:rsidR="00DA3E79" w:rsidRPr="009A53BD" w:rsidRDefault="00504863" w:rsidP="00504863">
      <w:pPr>
        <w:ind w:left="720" w:hanging="720"/>
        <w:jc w:val="both"/>
        <w:rPr>
          <w:rFonts w:ascii="Helvetica" w:hAnsi="Helvetica" w:cs="Verdana"/>
          <w:sz w:val="20"/>
          <w:szCs w:val="20"/>
          <w:lang w:val="en-US"/>
        </w:rPr>
      </w:pPr>
      <w:r w:rsidRPr="009A53BD">
        <w:rPr>
          <w:rFonts w:ascii="Helvetica" w:hAnsi="Helvetica" w:cs="Helvetica"/>
          <w:sz w:val="20"/>
          <w:szCs w:val="20"/>
          <w:lang w:val="en-GB"/>
        </w:rPr>
        <w:t>recordings or product covered by this agreement.</w:t>
      </w:r>
      <w:r w:rsidR="004865E9" w:rsidRPr="009A53BD">
        <w:rPr>
          <w:rFonts w:ascii="Helvetica" w:hAnsi="Helvetica" w:cs="Verdana"/>
          <w:sz w:val="20"/>
          <w:szCs w:val="20"/>
          <w:lang w:val="en-US"/>
        </w:rPr>
        <w:t xml:space="preserve"> </w:t>
      </w:r>
    </w:p>
    <w:p w14:paraId="61B3E24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4CFD8EBF"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10.2</w:t>
      </w:r>
      <w:r w:rsidRPr="009A53BD">
        <w:rPr>
          <w:rFonts w:ascii="Helvetica" w:hAnsi="Helvetica" w:cs="Helvetica"/>
          <w:sz w:val="20"/>
          <w:szCs w:val="20"/>
          <w:lang w:val="en-GB"/>
        </w:rPr>
        <w:tab/>
      </w:r>
      <w:r w:rsidRPr="009A53BD">
        <w:rPr>
          <w:rFonts w:ascii="Helvetica" w:hAnsi="Helvetica" w:cs="Helvetica"/>
          <w:sz w:val="20"/>
          <w:szCs w:val="20"/>
          <w:lang w:val="en-US"/>
        </w:rPr>
        <w:t xml:space="preserve">Company shall furnish </w:t>
      </w:r>
      <w:r w:rsidRPr="009A53BD">
        <w:rPr>
          <w:rFonts w:ascii="Helvetica" w:hAnsi="Helvetica" w:cs="Helvetica"/>
          <w:bCs/>
          <w:sz w:val="20"/>
          <w:szCs w:val="20"/>
          <w:lang w:val="en-US"/>
        </w:rPr>
        <w:t>Artist</w:t>
      </w:r>
      <w:r w:rsidRPr="009A53BD">
        <w:rPr>
          <w:rFonts w:ascii="Helvetica" w:hAnsi="Helvetica" w:cs="Helvetica"/>
          <w:sz w:val="20"/>
          <w:szCs w:val="20"/>
          <w:lang w:val="en-US"/>
        </w:rPr>
        <w:t xml:space="preserve"> with a detailed royalty statement and calculate royalties due and owing as at the last day of December and June in each year and shall account to </w:t>
      </w:r>
      <w:r w:rsidRPr="009A53BD">
        <w:rPr>
          <w:rFonts w:ascii="Helvetica" w:hAnsi="Helvetica" w:cs="Helvetica"/>
          <w:bCs/>
          <w:sz w:val="20"/>
          <w:szCs w:val="20"/>
          <w:lang w:val="en-US"/>
        </w:rPr>
        <w:t>Artist</w:t>
      </w:r>
      <w:r w:rsidRPr="009A53BD">
        <w:rPr>
          <w:rFonts w:ascii="Helvetica" w:hAnsi="Helvetica" w:cs="Helvetica"/>
          <w:sz w:val="20"/>
          <w:szCs w:val="20"/>
          <w:lang w:val="en-US"/>
        </w:rPr>
        <w:t xml:space="preserve"> within 90 days of such dates in respect of all royalties or other income received by or credited to Company.</w:t>
      </w:r>
    </w:p>
    <w:p w14:paraId="365A0902"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3718607A"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10.3</w:t>
      </w:r>
      <w:r w:rsidRPr="009A53BD">
        <w:rPr>
          <w:rFonts w:ascii="Helvetica" w:hAnsi="Helvetica" w:cs="Helvetica"/>
          <w:sz w:val="20"/>
          <w:szCs w:val="20"/>
          <w:lang w:val="en-GB"/>
        </w:rPr>
        <w:tab/>
        <w:t>Flat fees generated from synchronization shall be accounted to Artist within 30 days, provided that the income is not offset against unrecouped expenses.</w:t>
      </w:r>
    </w:p>
    <w:p w14:paraId="3D39FE7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74E4D6E7"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10.4</w:t>
      </w:r>
      <w:r w:rsidRPr="009A53BD">
        <w:rPr>
          <w:rFonts w:ascii="Helvetica" w:hAnsi="Helvetica" w:cs="Helvetica"/>
          <w:sz w:val="20"/>
          <w:szCs w:val="20"/>
          <w:lang w:val="en-GB"/>
        </w:rPr>
        <w:tab/>
        <w:t xml:space="preserve">Potential income in the form of advances from licensing partners will be accounted to Company </w:t>
      </w:r>
      <w:r w:rsidR="002A5F30" w:rsidRPr="009A53BD">
        <w:rPr>
          <w:rFonts w:ascii="Helvetica" w:hAnsi="Helvetica" w:cs="Helvetica"/>
          <w:sz w:val="20"/>
          <w:szCs w:val="20"/>
          <w:lang w:val="en-GB"/>
        </w:rPr>
        <w:t xml:space="preserve">when the correct </w:t>
      </w:r>
      <w:r w:rsidR="00132C94" w:rsidRPr="009A53BD">
        <w:rPr>
          <w:rFonts w:ascii="Helvetica" w:hAnsi="Helvetica" w:cs="Helvetica"/>
          <w:sz w:val="20"/>
          <w:szCs w:val="20"/>
          <w:lang w:val="en-GB"/>
        </w:rPr>
        <w:t>distribution of the advance can be established based on actual sales</w:t>
      </w:r>
      <w:r w:rsidRPr="009A53BD">
        <w:rPr>
          <w:rFonts w:ascii="Helvetica" w:hAnsi="Helvetica" w:cs="Helvetica"/>
          <w:sz w:val="20"/>
          <w:szCs w:val="20"/>
          <w:lang w:val="en-GB"/>
        </w:rPr>
        <w:t>. Company shall account royalties to Artist from the first unit sold in the specific territory.</w:t>
      </w:r>
    </w:p>
    <w:p w14:paraId="0A153F6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6C2EF477"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10.5</w:t>
      </w:r>
      <w:r w:rsidRPr="009A53BD">
        <w:rPr>
          <w:rFonts w:ascii="Helvetica" w:hAnsi="Helvetica" w:cs="Helvetica"/>
          <w:sz w:val="20"/>
          <w:szCs w:val="20"/>
          <w:lang w:val="en-GB"/>
        </w:rPr>
        <w:tab/>
        <w:t>If the total amount owed to Artist is less than 250 Danish Kroner, Company is entitled to transfer the sum to the following settlement period. However, Company is still obligated to provide Artist with statements for each settlement period.</w:t>
      </w:r>
    </w:p>
    <w:p w14:paraId="6065581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AF142B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498866D" w14:textId="77777777" w:rsidR="008F771A" w:rsidRPr="009A53BD" w:rsidRDefault="00AB0B6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11</w:t>
      </w:r>
      <w:r w:rsidR="008F771A" w:rsidRPr="009A53BD">
        <w:rPr>
          <w:rFonts w:ascii="Helvetica" w:hAnsi="Helvetica" w:cs="Helvetica"/>
          <w:sz w:val="20"/>
          <w:szCs w:val="20"/>
          <w:lang w:val="en-GB"/>
        </w:rPr>
        <w:t>.</w:t>
      </w:r>
    </w:p>
    <w:p w14:paraId="6A69BC5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56A5C85" w14:textId="77777777" w:rsidR="008F771A" w:rsidRPr="009A53BD" w:rsidRDefault="00937BBF"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AUDIT</w:t>
      </w:r>
    </w:p>
    <w:p w14:paraId="0C6C462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0CB953E" w14:textId="77777777" w:rsidR="00937BBF" w:rsidRPr="009A53BD" w:rsidRDefault="00AB0B60"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11</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937BBF" w:rsidRPr="009A53BD">
        <w:rPr>
          <w:rFonts w:ascii="Helvetica" w:hAnsi="Helvetica" w:cs="Helvetica"/>
          <w:bCs/>
          <w:sz w:val="20"/>
          <w:szCs w:val="20"/>
          <w:lang w:val="en-US"/>
        </w:rPr>
        <w:t>Artist</w:t>
      </w:r>
      <w:r w:rsidR="00937BBF" w:rsidRPr="009A53BD">
        <w:rPr>
          <w:rFonts w:ascii="Helvetica" w:hAnsi="Helvetica" w:cs="Helvetica"/>
          <w:sz w:val="20"/>
          <w:szCs w:val="20"/>
          <w:lang w:val="en-US"/>
        </w:rPr>
        <w:t xml:space="preserve"> shall have the right to inspect Company’s books and records relating to Artist’s account once per calendar year upon not less than 14 days prior written notice, provided that the audit is conducted by a chartered accountant.</w:t>
      </w:r>
    </w:p>
    <w:p w14:paraId="0D292DEA"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p>
    <w:p w14:paraId="7FD31AEF"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11.2</w:t>
      </w:r>
      <w:r w:rsidRPr="009A53BD">
        <w:rPr>
          <w:rFonts w:ascii="Helvetica" w:hAnsi="Helvetica" w:cs="Helvetica"/>
          <w:sz w:val="20"/>
          <w:szCs w:val="20"/>
          <w:lang w:val="en-US"/>
        </w:rPr>
        <w:tab/>
        <w:t xml:space="preserve">In the event that Artist wishes to object to a settlement, Artist must </w:t>
      </w:r>
      <w:r w:rsidR="009A49AE" w:rsidRPr="009A53BD">
        <w:rPr>
          <w:rFonts w:ascii="Helvetica" w:hAnsi="Helvetica" w:cs="Helvetica"/>
          <w:sz w:val="20"/>
          <w:szCs w:val="20"/>
          <w:lang w:val="en-US"/>
        </w:rPr>
        <w:t>inform Company of this no later than three (3) years from the forwarding of the corresponding statement to the address provided by Artist. Artist is obligated to inform Company of any change of address.</w:t>
      </w:r>
    </w:p>
    <w:p w14:paraId="60BD341D"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p>
    <w:p w14:paraId="55852EF3" w14:textId="77777777" w:rsidR="008F771A" w:rsidRPr="009A53BD" w:rsidRDefault="009A49AE"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11.3</w:t>
      </w:r>
      <w:r w:rsidRPr="009A53BD">
        <w:rPr>
          <w:rFonts w:ascii="Helvetica" w:hAnsi="Helvetica" w:cs="Helvetica"/>
          <w:sz w:val="20"/>
          <w:szCs w:val="20"/>
          <w:lang w:val="en-US"/>
        </w:rPr>
        <w:tab/>
        <w:t>Artist</w:t>
      </w:r>
      <w:r w:rsidR="00937BBF" w:rsidRPr="009A53BD">
        <w:rPr>
          <w:rFonts w:ascii="Helvetica" w:hAnsi="Helvetica" w:cs="Helvetica"/>
          <w:sz w:val="20"/>
          <w:szCs w:val="20"/>
          <w:lang w:val="en-US"/>
        </w:rPr>
        <w:t xml:space="preserve"> </w:t>
      </w:r>
      <w:r w:rsidRPr="009A53BD">
        <w:rPr>
          <w:rFonts w:ascii="Helvetica" w:hAnsi="Helvetica" w:cs="Helvetica"/>
          <w:sz w:val="20"/>
          <w:szCs w:val="20"/>
          <w:lang w:val="en-US"/>
        </w:rPr>
        <w:t>shal</w:t>
      </w:r>
      <w:r w:rsidR="00937BBF" w:rsidRPr="009A53BD">
        <w:rPr>
          <w:rFonts w:ascii="Helvetica" w:hAnsi="Helvetica" w:cs="Helvetica"/>
          <w:sz w:val="20"/>
          <w:szCs w:val="20"/>
          <w:lang w:val="en-US"/>
        </w:rPr>
        <w:t>l pay</w:t>
      </w:r>
      <w:r w:rsidRPr="009A53BD">
        <w:rPr>
          <w:rFonts w:ascii="Helvetica" w:hAnsi="Helvetica" w:cs="Helvetica"/>
          <w:sz w:val="20"/>
          <w:szCs w:val="20"/>
          <w:lang w:val="en-US"/>
        </w:rPr>
        <w:t xml:space="preserve"> all</w:t>
      </w:r>
      <w:r w:rsidR="00937BBF" w:rsidRPr="009A53BD">
        <w:rPr>
          <w:rFonts w:ascii="Helvetica" w:hAnsi="Helvetica" w:cs="Helvetica"/>
          <w:sz w:val="20"/>
          <w:szCs w:val="20"/>
          <w:lang w:val="en-US"/>
        </w:rPr>
        <w:t xml:space="preserve"> audit</w:t>
      </w:r>
      <w:r w:rsidRPr="009A53BD">
        <w:rPr>
          <w:rFonts w:ascii="Helvetica" w:hAnsi="Helvetica" w:cs="Helvetica"/>
          <w:sz w:val="20"/>
          <w:szCs w:val="20"/>
          <w:lang w:val="en-US"/>
        </w:rPr>
        <w:t>-</w:t>
      </w:r>
      <w:r w:rsidR="00937BBF" w:rsidRPr="009A53BD">
        <w:rPr>
          <w:rFonts w:ascii="Helvetica" w:hAnsi="Helvetica" w:cs="Helvetica"/>
          <w:sz w:val="20"/>
          <w:szCs w:val="20"/>
          <w:lang w:val="en-US"/>
        </w:rPr>
        <w:t xml:space="preserve"> and inspection costs </w:t>
      </w:r>
      <w:r w:rsidRPr="009A53BD">
        <w:rPr>
          <w:rFonts w:ascii="Helvetica" w:hAnsi="Helvetica" w:cs="Helvetica"/>
          <w:sz w:val="20"/>
          <w:szCs w:val="20"/>
          <w:lang w:val="en-US"/>
        </w:rPr>
        <w:t>unless</w:t>
      </w:r>
      <w:r w:rsidR="00937BBF" w:rsidRPr="009A53BD">
        <w:rPr>
          <w:rFonts w:ascii="Helvetica" w:hAnsi="Helvetica" w:cs="Helvetica"/>
          <w:sz w:val="20"/>
          <w:szCs w:val="20"/>
          <w:lang w:val="en-US"/>
        </w:rPr>
        <w:t xml:space="preserve"> a discrepancy </w:t>
      </w:r>
      <w:r w:rsidRPr="009A53BD">
        <w:rPr>
          <w:rFonts w:ascii="Helvetica" w:hAnsi="Helvetica" w:cs="Helvetica"/>
          <w:sz w:val="20"/>
          <w:szCs w:val="20"/>
          <w:lang w:val="en-US"/>
        </w:rPr>
        <w:t>of 5% or more is found on audit, in which event Company shall bear the cost.</w:t>
      </w:r>
    </w:p>
    <w:p w14:paraId="71670820" w14:textId="77777777" w:rsidR="00F0472F" w:rsidRPr="009A53BD" w:rsidRDefault="00F0472F" w:rsidP="00D70CA6">
      <w:pPr>
        <w:widowControl w:val="0"/>
        <w:autoSpaceDE w:val="0"/>
        <w:autoSpaceDN w:val="0"/>
        <w:adjustRightInd w:val="0"/>
        <w:jc w:val="both"/>
        <w:rPr>
          <w:rFonts w:ascii="Helvetica" w:hAnsi="Helvetica" w:cs="Helvetica"/>
          <w:sz w:val="20"/>
          <w:szCs w:val="20"/>
          <w:lang w:val="en-GB"/>
        </w:rPr>
      </w:pPr>
    </w:p>
    <w:p w14:paraId="18AFAA64" w14:textId="77777777" w:rsidR="00520558" w:rsidRPr="009A53BD" w:rsidRDefault="00520558" w:rsidP="00D70CA6">
      <w:pPr>
        <w:widowControl w:val="0"/>
        <w:autoSpaceDE w:val="0"/>
        <w:autoSpaceDN w:val="0"/>
        <w:adjustRightInd w:val="0"/>
        <w:jc w:val="both"/>
        <w:rPr>
          <w:rFonts w:ascii="Helvetica" w:hAnsi="Helvetica" w:cs="Helvetica"/>
          <w:sz w:val="20"/>
          <w:szCs w:val="20"/>
          <w:lang w:val="en-GB"/>
        </w:rPr>
      </w:pPr>
    </w:p>
    <w:p w14:paraId="26286E0F" w14:textId="77777777" w:rsidR="00520558" w:rsidRPr="009A53BD" w:rsidRDefault="00AB0B60" w:rsidP="00520558">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2</w:t>
      </w:r>
      <w:r w:rsidR="00520558" w:rsidRPr="009A53BD">
        <w:rPr>
          <w:rFonts w:ascii="Helvetica" w:hAnsi="Helvetica" w:cs="Helvetica"/>
          <w:sz w:val="20"/>
          <w:szCs w:val="20"/>
          <w:lang w:val="en-GB"/>
        </w:rPr>
        <w:t>.</w:t>
      </w:r>
    </w:p>
    <w:p w14:paraId="781303F9" w14:textId="77777777" w:rsidR="00520558" w:rsidRPr="009A53BD" w:rsidRDefault="00520558" w:rsidP="00520558">
      <w:pPr>
        <w:widowControl w:val="0"/>
        <w:autoSpaceDE w:val="0"/>
        <w:autoSpaceDN w:val="0"/>
        <w:adjustRightInd w:val="0"/>
        <w:jc w:val="both"/>
        <w:rPr>
          <w:rFonts w:ascii="Helvetica" w:hAnsi="Helvetica" w:cs="Helvetica"/>
          <w:sz w:val="20"/>
          <w:szCs w:val="20"/>
          <w:lang w:val="en-GB"/>
        </w:rPr>
      </w:pPr>
      <w:commentRangeStart w:id="9"/>
    </w:p>
    <w:p w14:paraId="0C8C4F16" w14:textId="77777777" w:rsidR="00520558" w:rsidRPr="009A53BD" w:rsidRDefault="00520558" w:rsidP="00520558">
      <w:pPr>
        <w:widowControl w:val="0"/>
        <w:autoSpaceDE w:val="0"/>
        <w:autoSpaceDN w:val="0"/>
        <w:adjustRightInd w:val="0"/>
        <w:jc w:val="both"/>
        <w:rPr>
          <w:rFonts w:ascii="Helvetica" w:hAnsi="Helvetica" w:cs="Helvetica"/>
          <w:b/>
          <w:sz w:val="20"/>
          <w:szCs w:val="20"/>
          <w:lang w:val="en-GB"/>
        </w:rPr>
      </w:pPr>
      <w:r w:rsidRPr="009A53BD">
        <w:rPr>
          <w:rFonts w:ascii="Helvetica" w:hAnsi="Helvetica" w:cs="Helvetica"/>
          <w:b/>
          <w:sz w:val="20"/>
          <w:szCs w:val="20"/>
          <w:lang w:val="en-GB"/>
        </w:rPr>
        <w:t>PUBLISHING</w:t>
      </w:r>
    </w:p>
    <w:p w14:paraId="7DC2BA8F" w14:textId="77777777" w:rsidR="00520558" w:rsidRPr="009A53BD" w:rsidRDefault="00520558" w:rsidP="00520558">
      <w:pPr>
        <w:widowControl w:val="0"/>
        <w:autoSpaceDE w:val="0"/>
        <w:autoSpaceDN w:val="0"/>
        <w:adjustRightInd w:val="0"/>
        <w:jc w:val="both"/>
        <w:rPr>
          <w:rFonts w:ascii="Helvetica" w:hAnsi="Helvetica" w:cs="Helvetica"/>
          <w:b/>
          <w:sz w:val="20"/>
          <w:szCs w:val="20"/>
          <w:lang w:val="en-GB"/>
        </w:rPr>
      </w:pPr>
      <w:r>
        <w:rPr/>
        <w:t xml:space="preserve"/>
      </w:r>
    </w:p>
    <w:p w14:paraId="327BE94D" w14:textId="250BEC19" w:rsidR="00605E25" w:rsidRPr="009A53BD" w:rsidRDefault="00AB0B60" w:rsidP="00605E25">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2</w:t>
      </w:r>
      <w:r w:rsidR="00520558" w:rsidRPr="009A53BD">
        <w:rPr>
          <w:rFonts w:ascii="Helvetica" w:hAnsi="Helvetica" w:cs="Helvetica"/>
          <w:sz w:val="20"/>
          <w:szCs w:val="20"/>
          <w:lang w:val="en-GB"/>
        </w:rPr>
        <w:t>.1</w:t>
      </w:r>
      <w:r w:rsidR="00520558" w:rsidRPr="009A53BD">
        <w:rPr>
          <w:rFonts w:ascii="Helvetica" w:hAnsi="Helvetica" w:cs="Helvetica"/>
          <w:sz w:val="20"/>
          <w:szCs w:val="20"/>
          <w:lang w:val="en-GB"/>
        </w:rPr>
        <w:tab/>
      </w:r>
      <w:r w:rsidR="00605E25" w:rsidRPr="009A53BD">
        <w:rPr>
          <w:rFonts w:ascii="Helvetica" w:hAnsi="Helvetica" w:cs="Helvetica"/>
          <w:sz w:val="20"/>
          <w:szCs w:val="20"/>
          <w:lang w:val="en-GB"/>
        </w:rPr>
        <w:t>It is a prerequisite for this agreement, that the Artist also enters into a publishing agreement with the Company’s publishing branch</w:t>
      </w:r>
      <w:r w:rsidR="00356F1F" w:rsidRPr="009A53BD">
        <w:rPr>
          <w:rFonts w:ascii="Helvetica" w:hAnsi="Helvetica" w:cs="Helvetica"/>
          <w:sz w:val="20"/>
          <w:szCs w:val="20"/>
          <w:lang w:val="en-GB"/>
        </w:rPr>
        <w:t xml:space="preserve">. </w:t>
      </w:r>
      <w:r w:rsidR="00605E25" w:rsidRPr="009A53BD">
        <w:rPr>
          <w:rFonts w:ascii="Helvetica" w:hAnsi="Helvetica" w:cs="Helvetica"/>
          <w:sz w:val="20"/>
          <w:szCs w:val="20"/>
          <w:lang w:val="en-GB"/>
        </w:rPr>
        <w:t>The publishing agreement shall comprehend all recordings released under the present recording agreement. Any income generated through publishing shall be treated isolated from this agreement and shall not be offset against expenses pertaining to the production or marketing of the recordings.</w:t>
      </w:r>
    </w:p>
    <w:p w14:paraId="56B1F16F" w14:textId="77777777" w:rsidR="00756423" w:rsidRPr="009A53BD" w:rsidRDefault="00605E2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The Publishing agreement has been added to this agreement as ADDENDUM 1.</w:t>
      </w:r>
      <w:commentRangeEnd w:id="9"/>
      <w:r w:rsidR="00721A85" w:rsidRPr="009A53BD">
        <w:rPr>
          <w:rStyle w:val="Kommentarhenvisning"/>
          <w:rFonts w:ascii="Helvetica" w:eastAsiaTheme="minorEastAsia" w:hAnsi="Helvetica"/>
          <w:sz w:val="20"/>
          <w:szCs w:val="20"/>
          <w:lang w:eastAsia="ja-JP"/>
        </w:rPr>
        <w:commentReference w:id="9"/>
      </w:r>
    </w:p>
    <w:p w14:paraId="03880D97" w14:textId="77777777" w:rsidR="00931480" w:rsidRPr="009A53BD" w:rsidRDefault="00931480" w:rsidP="00D70CA6">
      <w:pPr>
        <w:widowControl w:val="0"/>
        <w:autoSpaceDE w:val="0"/>
        <w:autoSpaceDN w:val="0"/>
        <w:adjustRightInd w:val="0"/>
        <w:jc w:val="both"/>
        <w:rPr>
          <w:rFonts w:ascii="Helvetica" w:hAnsi="Helvetica" w:cs="Helvetica"/>
          <w:sz w:val="20"/>
          <w:szCs w:val="20"/>
          <w:lang w:val="en-GB"/>
        </w:rPr>
      </w:pPr>
      <w:r>
        <w:rPr/>
        <w:t xml:space="preserve"/>
      </w:r>
    </w:p>
    <w:p w14:paraId="157DFA4D" w14:textId="77777777" w:rsidR="00B154DA" w:rsidRPr="009A53BD" w:rsidRDefault="00B154DA" w:rsidP="00D70CA6">
      <w:pPr>
        <w:widowControl w:val="0"/>
        <w:autoSpaceDE w:val="0"/>
        <w:autoSpaceDN w:val="0"/>
        <w:adjustRightInd w:val="0"/>
        <w:jc w:val="both"/>
        <w:rPr>
          <w:rFonts w:ascii="Helvetica" w:hAnsi="Helvetica" w:cs="Helvetica"/>
          <w:sz w:val="20"/>
          <w:szCs w:val="20"/>
          <w:lang w:val="en-GB"/>
        </w:rPr>
      </w:pPr>
    </w:p>
    <w:p w14:paraId="1CF82867"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w:t>
      </w:r>
    </w:p>
    <w:p w14:paraId="7732B56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F6552C1"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FORCE MAJEURE</w:t>
      </w:r>
      <w:r w:rsidR="00945349" w:rsidRPr="009A53BD">
        <w:rPr>
          <w:rFonts w:ascii="Helvetica" w:hAnsi="Helvetica" w:cs="Helvetica"/>
          <w:b/>
          <w:bCs/>
          <w:sz w:val="20"/>
          <w:szCs w:val="20"/>
          <w:lang w:val="en-GB"/>
        </w:rPr>
        <w:t xml:space="preserve"> </w:t>
      </w:r>
      <w:r w:rsidR="00C5143E" w:rsidRPr="009A53BD">
        <w:rPr>
          <w:rFonts w:ascii="Helvetica" w:hAnsi="Helvetica" w:cs="Helvetica"/>
          <w:b/>
          <w:bCs/>
          <w:sz w:val="20"/>
          <w:szCs w:val="20"/>
          <w:lang w:val="en-GB"/>
        </w:rPr>
        <w:t xml:space="preserve">AND </w:t>
      </w:r>
      <w:r w:rsidR="00336396" w:rsidRPr="009A53BD">
        <w:rPr>
          <w:rFonts w:ascii="Helvetica" w:hAnsi="Helvetica" w:cs="Helvetica"/>
          <w:b/>
          <w:bCs/>
          <w:sz w:val="20"/>
          <w:szCs w:val="20"/>
          <w:lang w:val="en-GB"/>
        </w:rPr>
        <w:t>BREACH</w:t>
      </w:r>
    </w:p>
    <w:p w14:paraId="1D24B485"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42E1647" w14:textId="77777777" w:rsidR="008F771A" w:rsidRPr="009A53BD" w:rsidRDefault="00C5143E" w:rsidP="00C5143E">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Pr="009A53BD">
        <w:rPr>
          <w:rFonts w:ascii="Helvetica" w:hAnsi="Helvetica" w:cs="Helvetica"/>
          <w:sz w:val="20"/>
          <w:szCs w:val="20"/>
          <w:lang w:val="en-GB"/>
        </w:rPr>
        <w:t xml:space="preserve">In the event that </w:t>
      </w:r>
      <w:r w:rsidR="006E1514" w:rsidRPr="009A53BD">
        <w:rPr>
          <w:rFonts w:ascii="Helvetica" w:hAnsi="Helvetica" w:cs="Helvetica"/>
          <w:sz w:val="20"/>
          <w:szCs w:val="20"/>
          <w:lang w:val="en-GB"/>
        </w:rPr>
        <w:t>the parties are unable to fulfi</w:t>
      </w:r>
      <w:r w:rsidRPr="009A53BD">
        <w:rPr>
          <w:rFonts w:ascii="Helvetica" w:hAnsi="Helvetica" w:cs="Helvetica"/>
          <w:sz w:val="20"/>
          <w:szCs w:val="20"/>
          <w:lang w:val="en-GB"/>
        </w:rPr>
        <w:t>l this agreement due to external circumstances (force majeure), the agreement is suspended until said circumstances are no longer a hindrance.</w:t>
      </w:r>
    </w:p>
    <w:p w14:paraId="171971F8"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635F835" w14:textId="77777777" w:rsidR="00C5143E"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Pr="009A53BD">
        <w:rPr>
          <w:rFonts w:ascii="Helvetica" w:hAnsi="Helvetica" w:cs="Helvetica"/>
          <w:sz w:val="20"/>
          <w:szCs w:val="20"/>
          <w:lang w:val="en-GB"/>
        </w:rPr>
        <w:t>In the event that the hindrance persists</w:t>
      </w:r>
      <w:r w:rsidR="00336396" w:rsidRPr="009A53BD">
        <w:rPr>
          <w:rFonts w:ascii="Helvetica" w:hAnsi="Helvetica" w:cs="Helvetica"/>
          <w:sz w:val="20"/>
          <w:szCs w:val="20"/>
          <w:lang w:val="en-GB"/>
        </w:rPr>
        <w:t xml:space="preserve"> for such a long time, that the business incentive for the agreement is no longer present, both parties shall be allowed to withdraw from the agreement without economic or legal consequences.</w:t>
      </w:r>
    </w:p>
    <w:p w14:paraId="1F7FDD2D"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754CB9C" w14:textId="4C95A612" w:rsidR="00336396"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.3</w:t>
      </w:r>
      <w:r w:rsidR="008F771A" w:rsidRPr="009A53BD">
        <w:rPr>
          <w:rFonts w:ascii="Helvetica" w:hAnsi="Helvetica" w:cs="Helvetica"/>
          <w:sz w:val="20"/>
          <w:szCs w:val="20"/>
          <w:lang w:val="en-GB"/>
        </w:rPr>
        <w:tab/>
      </w:r>
      <w:r w:rsidR="00336396" w:rsidRPr="009A53BD">
        <w:rPr>
          <w:rFonts w:ascii="Helvetica" w:hAnsi="Helvetica" w:cs="Helvetica"/>
          <w:sz w:val="20"/>
          <w:szCs w:val="20"/>
          <w:lang w:val="en-GB"/>
        </w:rPr>
        <w:t>In the event that a party is in breach of this agreement, the party alleging the breach shall inform the other party of this no later than 14 days from the breach is discovered. If the breach is remedied, or substantial steps towards remedy has been taken, the party alleging the breach is not allowed to terminate the agreement. If no steps have been taken and the breach has not been remedied, the alleging party is allowed to terminate the agreement and demand compensation subject to the general rules of Danish law.</w:t>
      </w:r>
      <w:r w:rsidR="00432AF4">
        <w:rPr>
          <w:rFonts w:ascii="Helvetica" w:hAnsi="Helvetica" w:cs="Helvetica"/>
          <w:sz w:val="20"/>
          <w:szCs w:val="20"/>
          <w:lang w:val="en-GB"/>
        </w:rPr>
        <w:t xml:space="preserve"> </w:t>
      </w:r>
      <w:r w:rsidR="00432AF4" w:rsidRPr="00432AF4">
        <w:rPr>
          <w:rFonts w:ascii="Helvetica" w:hAnsi="Helvetica" w:cs="Helvetica"/>
          <w:sz w:val="20"/>
          <w:szCs w:val="20"/>
          <w:lang w:val="en-GB"/>
        </w:rPr>
        <w:t>Material breach shall include, but not be limited to, fraudulent activities, use of artificial streaming methods, or failure to deliver agreed recordings</w:t>
      </w:r>
      <w:r w:rsidR="00432AF4">
        <w:rPr>
          <w:rFonts w:ascii="Helvetica" w:hAnsi="Helvetica" w:cs="Helvetica"/>
          <w:sz w:val="20"/>
          <w:szCs w:val="20"/>
          <w:lang w:val="en-GB"/>
        </w:rPr>
        <w:t>.</w:t>
      </w:r>
    </w:p>
    <w:p w14:paraId="5B13E55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552AB0D" w14:textId="77777777" w:rsidR="00567526" w:rsidRPr="009A53BD" w:rsidRDefault="00567526"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Pr="009A53BD">
        <w:rPr>
          <w:rFonts w:ascii="Helvetica" w:hAnsi="Helvetica" w:cs="Helvetica"/>
          <w:sz w:val="20"/>
          <w:szCs w:val="20"/>
          <w:lang w:val="en-GB"/>
        </w:rPr>
        <w:t>.4</w:t>
      </w:r>
      <w:r w:rsidRPr="009A53BD">
        <w:rPr>
          <w:rFonts w:ascii="Helvetica" w:hAnsi="Helvetica" w:cs="Helvetica"/>
          <w:sz w:val="20"/>
          <w:szCs w:val="20"/>
          <w:lang w:val="en-GB"/>
        </w:rPr>
        <w:tab/>
        <w:t xml:space="preserve">Company informs that the purchasing of promo campaigns and playlisting involving automatic streaming by bots shall be viewed as a breach of this agreement. Such activities can result in DSP’s withholding payments or removing affected recordings. Company shall not be liable for the consequential actions of the digital service providers. Artist warrants that he will </w:t>
      </w:r>
      <w:r w:rsidRPr="009A53BD">
        <w:rPr>
          <w:rFonts w:ascii="Helvetica" w:hAnsi="Helvetica" w:cs="Helvetica"/>
          <w:sz w:val="20"/>
          <w:szCs w:val="20"/>
          <w:lang w:val="en-GB"/>
        </w:rPr>
        <w:lastRenderedPageBreak/>
        <w:t>not engage in such activities in relation to the recordings covered by this agreement.</w:t>
      </w:r>
    </w:p>
    <w:p w14:paraId="6F78E723" w14:textId="77777777" w:rsidR="00567526" w:rsidRPr="009A53BD" w:rsidRDefault="00567526" w:rsidP="00D70CA6">
      <w:pPr>
        <w:widowControl w:val="0"/>
        <w:autoSpaceDE w:val="0"/>
        <w:autoSpaceDN w:val="0"/>
        <w:adjustRightInd w:val="0"/>
        <w:jc w:val="both"/>
        <w:rPr>
          <w:rFonts w:ascii="Helvetica" w:hAnsi="Helvetica" w:cs="Helvetica"/>
          <w:sz w:val="20"/>
          <w:szCs w:val="20"/>
          <w:lang w:val="en-GB"/>
        </w:rPr>
      </w:pPr>
    </w:p>
    <w:p w14:paraId="0C482C9E" w14:textId="77777777" w:rsidR="00A54636" w:rsidRPr="009A53BD" w:rsidRDefault="00A54636" w:rsidP="00D70CA6">
      <w:pPr>
        <w:widowControl w:val="0"/>
        <w:autoSpaceDE w:val="0"/>
        <w:autoSpaceDN w:val="0"/>
        <w:adjustRightInd w:val="0"/>
        <w:jc w:val="both"/>
        <w:rPr>
          <w:rFonts w:ascii="Helvetica" w:hAnsi="Helvetica" w:cs="Helvetica"/>
          <w:sz w:val="20"/>
          <w:szCs w:val="20"/>
          <w:lang w:val="en-GB"/>
        </w:rPr>
      </w:pPr>
    </w:p>
    <w:p w14:paraId="47E46976"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4</w:t>
      </w:r>
      <w:r w:rsidR="008F771A" w:rsidRPr="009A53BD">
        <w:rPr>
          <w:rFonts w:ascii="Helvetica" w:hAnsi="Helvetica" w:cs="Helvetica"/>
          <w:sz w:val="20"/>
          <w:szCs w:val="20"/>
          <w:lang w:val="en-GB"/>
        </w:rPr>
        <w:t>.</w:t>
      </w:r>
    </w:p>
    <w:p w14:paraId="20AEB95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A085661" w14:textId="77777777" w:rsidR="008F771A" w:rsidRPr="009A53BD" w:rsidRDefault="0033639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TRANSFER</w:t>
      </w:r>
    </w:p>
    <w:p w14:paraId="5CE6AE0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8AF9791" w14:textId="77777777" w:rsidR="00336396"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4</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336396" w:rsidRPr="009A53BD">
        <w:rPr>
          <w:rFonts w:ascii="Helvetica" w:hAnsi="Helvetica" w:cs="Helvetica"/>
          <w:sz w:val="20"/>
          <w:szCs w:val="20"/>
          <w:lang w:val="en-GB"/>
        </w:rPr>
        <w:t xml:space="preserve">Company is entitled to transfer </w:t>
      </w:r>
      <w:r w:rsidR="00BF1937" w:rsidRPr="009A53BD">
        <w:rPr>
          <w:rFonts w:ascii="Helvetica" w:hAnsi="Helvetica" w:cs="Helvetica"/>
          <w:sz w:val="20"/>
          <w:szCs w:val="20"/>
          <w:lang w:val="en-GB"/>
        </w:rPr>
        <w:t>all</w:t>
      </w:r>
      <w:r w:rsidR="00336396" w:rsidRPr="009A53BD">
        <w:rPr>
          <w:rFonts w:ascii="Helvetica" w:hAnsi="Helvetica" w:cs="Helvetica"/>
          <w:sz w:val="20"/>
          <w:szCs w:val="20"/>
          <w:lang w:val="en-GB"/>
        </w:rPr>
        <w:t xml:space="preserve"> rights </w:t>
      </w:r>
      <w:r w:rsidR="00BF1937" w:rsidRPr="009A53BD">
        <w:rPr>
          <w:rFonts w:ascii="Helvetica" w:hAnsi="Helvetica" w:cs="Helvetica"/>
          <w:sz w:val="20"/>
          <w:szCs w:val="20"/>
          <w:lang w:val="en-GB"/>
        </w:rPr>
        <w:t xml:space="preserve">and obligations </w:t>
      </w:r>
      <w:r w:rsidR="00336396" w:rsidRPr="009A53BD">
        <w:rPr>
          <w:rFonts w:ascii="Helvetica" w:hAnsi="Helvetica" w:cs="Helvetica"/>
          <w:sz w:val="20"/>
          <w:szCs w:val="20"/>
          <w:lang w:val="en-GB"/>
        </w:rPr>
        <w:t xml:space="preserve">granted to them through this agreement either in whole or </w:t>
      </w:r>
      <w:r w:rsidR="008224E7" w:rsidRPr="009A53BD">
        <w:rPr>
          <w:rFonts w:ascii="Helvetica" w:hAnsi="Helvetica" w:cs="Helvetica"/>
          <w:sz w:val="20"/>
          <w:szCs w:val="20"/>
          <w:lang w:val="en-GB"/>
        </w:rPr>
        <w:t>in part to a third party.</w:t>
      </w:r>
    </w:p>
    <w:p w14:paraId="235658A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2943412" w14:textId="77777777" w:rsidR="00F61F8B" w:rsidRPr="009A53BD" w:rsidRDefault="00F61F8B" w:rsidP="00D70CA6">
      <w:pPr>
        <w:widowControl w:val="0"/>
        <w:autoSpaceDE w:val="0"/>
        <w:autoSpaceDN w:val="0"/>
        <w:adjustRightInd w:val="0"/>
        <w:jc w:val="both"/>
        <w:rPr>
          <w:rFonts w:ascii="Helvetica" w:hAnsi="Helvetica" w:cs="Helvetica"/>
          <w:sz w:val="20"/>
          <w:szCs w:val="20"/>
          <w:lang w:val="en-GB"/>
        </w:rPr>
      </w:pPr>
    </w:p>
    <w:p w14:paraId="4A9E66DD"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5</w:t>
      </w:r>
      <w:r w:rsidR="008F771A" w:rsidRPr="009A53BD">
        <w:rPr>
          <w:rFonts w:ascii="Helvetica" w:hAnsi="Helvetica" w:cs="Helvetica"/>
          <w:sz w:val="20"/>
          <w:szCs w:val="20"/>
          <w:lang w:val="en-GB"/>
        </w:rPr>
        <w:t>.</w:t>
      </w:r>
    </w:p>
    <w:p w14:paraId="39DCFB5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DA2DDEB" w14:textId="77777777" w:rsidR="008F771A" w:rsidRPr="009A53BD" w:rsidRDefault="008224E7"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DISPUTES</w:t>
      </w:r>
    </w:p>
    <w:p w14:paraId="1C286BBF"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5BA3D1A"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5</w:t>
      </w:r>
      <w:r w:rsidR="00EE773A" w:rsidRPr="009A53BD">
        <w:rPr>
          <w:rFonts w:ascii="Helvetica" w:hAnsi="Helvetica" w:cs="Helvetica"/>
          <w:sz w:val="20"/>
          <w:szCs w:val="20"/>
          <w:lang w:val="en-GB"/>
        </w:rPr>
        <w:t>.</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8224E7" w:rsidRPr="009A53BD">
        <w:rPr>
          <w:rFonts w:ascii="Helvetica" w:hAnsi="Helvetica" w:cs="Helvetica"/>
          <w:sz w:val="20"/>
          <w:szCs w:val="20"/>
          <w:lang w:val="en-US"/>
        </w:rPr>
        <w:t>Any disputes originating from this agreement are subject of Danish law and should be brought before the Copenhagen City Court, which is regarded proper venue. </w:t>
      </w:r>
    </w:p>
    <w:p w14:paraId="64C6E98E" w14:textId="77777777" w:rsidR="00E466E6" w:rsidRPr="009A53BD" w:rsidRDefault="00E466E6" w:rsidP="00D70CA6">
      <w:pPr>
        <w:widowControl w:val="0"/>
        <w:autoSpaceDE w:val="0"/>
        <w:autoSpaceDN w:val="0"/>
        <w:adjustRightInd w:val="0"/>
        <w:jc w:val="both"/>
        <w:rPr>
          <w:rFonts w:ascii="Helvetica" w:hAnsi="Helvetica" w:cs="Century Gothic"/>
          <w:sz w:val="20"/>
          <w:szCs w:val="20"/>
          <w:lang w:val="en-GB"/>
        </w:rPr>
      </w:pPr>
    </w:p>
    <w:p w14:paraId="3DFAE7FE" w14:textId="77777777" w:rsidR="00E466E6" w:rsidRPr="009A53BD" w:rsidRDefault="00E466E6" w:rsidP="00D70CA6">
      <w:pPr>
        <w:widowControl w:val="0"/>
        <w:autoSpaceDE w:val="0"/>
        <w:autoSpaceDN w:val="0"/>
        <w:adjustRightInd w:val="0"/>
        <w:jc w:val="both"/>
        <w:rPr>
          <w:rFonts w:ascii="Helvetica" w:hAnsi="Helvetica" w:cs="Helvetica"/>
          <w:sz w:val="20"/>
          <w:szCs w:val="20"/>
          <w:lang w:val="en-GB"/>
        </w:rPr>
      </w:pPr>
    </w:p>
    <w:p w14:paraId="5DA2DB54" w14:textId="77777777" w:rsidR="005C1893" w:rsidRPr="009A53BD" w:rsidRDefault="005C1893" w:rsidP="00D70CA6">
      <w:pPr>
        <w:widowControl w:val="0"/>
        <w:autoSpaceDE w:val="0"/>
        <w:autoSpaceDN w:val="0"/>
        <w:adjustRightInd w:val="0"/>
        <w:jc w:val="both"/>
        <w:rPr>
          <w:rFonts w:ascii="Helvetica" w:hAnsi="Helvetica" w:cs="Helvetica"/>
          <w:sz w:val="20"/>
          <w:szCs w:val="20"/>
          <w:lang w:val="en-GB"/>
        </w:rPr>
      </w:pPr>
    </w:p>
    <w:p w14:paraId="4BC52079" w14:textId="77777777" w:rsidR="00B154DA" w:rsidRPr="009A53BD" w:rsidRDefault="00B154DA" w:rsidP="00D70CA6">
      <w:pPr>
        <w:widowControl w:val="0"/>
        <w:autoSpaceDE w:val="0"/>
        <w:autoSpaceDN w:val="0"/>
        <w:adjustRightInd w:val="0"/>
        <w:jc w:val="both"/>
        <w:rPr>
          <w:rFonts w:ascii="Helvetica" w:hAnsi="Helvetica" w:cs="Helvetica"/>
          <w:sz w:val="20"/>
          <w:szCs w:val="20"/>
          <w:lang w:val="en-GB"/>
        </w:rPr>
      </w:pPr>
    </w:p>
    <w:p w14:paraId="647B9E91" w14:textId="49E8DD5C" w:rsidR="0053495B" w:rsidRPr="009A53BD" w:rsidRDefault="008224E7" w:rsidP="00D70CA6">
      <w:pPr>
        <w:widowControl w:val="0"/>
        <w:autoSpaceDE w:val="0"/>
        <w:autoSpaceDN w:val="0"/>
        <w:adjustRightInd w:val="0"/>
        <w:jc w:val="both"/>
        <w:rPr>
          <w:rFonts w:ascii="Helvetica" w:hAnsi="Helvetica" w:cs="Helvetica"/>
          <w:sz w:val="20"/>
          <w:szCs w:val="20"/>
          <w:lang w:val="en-GB"/>
        </w:rPr>
      </w:pPr>
      <w:r>
        <w:rPr>
          <w:rFonts w:ascii="Helvetica" w:hAnsi="Helvetica"/>
          <w:sz w:val="20"/>
        </w:rPr>
        <w:t xml:space="preserve">Date: January 19, 2026</w:t>
      </w:r>
    </w:p>
    <w:p w14:paraId="757F0DFE" w14:textId="77777777" w:rsidR="005C1893" w:rsidRPr="009A53BD" w:rsidRDefault="005C1893" w:rsidP="00A54636">
      <w:pPr>
        <w:widowControl w:val="0"/>
        <w:tabs>
          <w:tab w:val="left" w:pos="2624"/>
        </w:tabs>
        <w:autoSpaceDE w:val="0"/>
        <w:autoSpaceDN w:val="0"/>
        <w:adjustRightInd w:val="0"/>
        <w:jc w:val="both"/>
        <w:rPr>
          <w:rFonts w:ascii="Helvetica" w:hAnsi="Helvetica" w:cs="Helvetica"/>
          <w:sz w:val="20"/>
          <w:szCs w:val="20"/>
          <w:lang w:val="en-GB"/>
        </w:rPr>
      </w:pPr>
    </w:p>
    <w:p w14:paraId="2648CA01" w14:textId="77777777" w:rsidR="00756423" w:rsidRPr="009A53BD" w:rsidRDefault="00756423" w:rsidP="00A54636">
      <w:pPr>
        <w:widowControl w:val="0"/>
        <w:tabs>
          <w:tab w:val="left" w:pos="2624"/>
        </w:tabs>
        <w:autoSpaceDE w:val="0"/>
        <w:autoSpaceDN w:val="0"/>
        <w:adjustRightInd w:val="0"/>
        <w:jc w:val="both"/>
        <w:rPr>
          <w:rFonts w:ascii="Helvetica" w:hAnsi="Helvetica" w:cs="Helvetica"/>
          <w:sz w:val="20"/>
          <w:szCs w:val="20"/>
          <w:lang w:val="en-GB"/>
        </w:rP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320"/>
          </w:tcPr>
          <w:p>
            <w:r/>
          </w:p>
          <w:p/>
          <w:p>
            <w:r>
              <w:t>On behalf of Company</w:t>
            </w:r>
          </w:p>
          <w:p/>
          <w:p>
            <w:r>
              <w:t>________________________________</w:t>
            </w:r>
          </w:p>
          <w:p>
            <w:r>
              <w:t>SUNDAY</w:t>
            </w:r>
          </w:p>
        </w:tc>
        <w:tc>
          <w:tcPr>
            <w:tcW w:type="dxa" w:w="4320"/>
          </w:tcPr>
          <w:p>
            <w:r/>
          </w:p>
          <w:p>
            <w:r>
              <w:t xml:space="preserve"/>
            </w:r>
          </w:p>
          <w:p>
            <w:r>
              <w:t>On behalf of Artist</w:t>
            </w:r>
          </w:p>
          <w:p/>
          <w:p>
            <w:r>
              <w:t>________________________________</w:t>
            </w:r>
          </w:p>
          <w:p>
            <w:r>
              <w:t xml:space="preserve">Test Name</w:t>
            </w:r>
          </w:p>
          <w:p>
            <w:r>
              <w:t xml:space="preserve"/>
            </w:r>
          </w:p>
          <w:p>
            <w:r>
              <w:t xml:space="preserve"/>
            </w:r>
          </w:p>
        </w:tc>
      </w:tr>
    </w:tbl>
    <w:p w14:paraId="517A3E3C" w14:textId="77777777" w:rsidR="008F771A" w:rsidRPr="009A53BD" w:rsidRDefault="008224E7" w:rsidP="00A54636">
      <w:pPr>
        <w:widowControl w:val="0"/>
        <w:tabs>
          <w:tab w:val="left" w:pos="2624"/>
        </w:tabs>
        <w:autoSpaceDE w:val="0"/>
        <w:autoSpaceDN w:val="0"/>
        <w:adjustRightInd w:val="0"/>
        <w:jc w:val="both"/>
        <w:rPr>
          <w:rFonts w:ascii="Helvetica" w:hAnsi="Helvetica" w:cs="Helvetica"/>
          <w:sz w:val="20"/>
          <w:szCs w:val="20"/>
          <w:lang w:val="en-GB"/>
        </w:rPr>
      </w:pPr>
    </w:p>
    <w:p w14:paraId="59B274A3" w14:textId="77777777" w:rsidR="00D6556E" w:rsidRPr="009A53BD" w:rsidRDefault="00D6556E" w:rsidP="00D70CA6">
      <w:pPr>
        <w:widowControl w:val="0"/>
        <w:autoSpaceDE w:val="0"/>
        <w:autoSpaceDN w:val="0"/>
        <w:adjustRightInd w:val="0"/>
        <w:jc w:val="both"/>
        <w:rPr>
          <w:rFonts w:ascii="Helvetica" w:hAnsi="Helvetica" w:cs="Helvetica"/>
          <w:sz w:val="20"/>
          <w:szCs w:val="20"/>
          <w:lang w:val="en-GB"/>
        </w:rPr>
      </w:pPr>
    </w:p>
    <w:p w14:paraId="2E31802F"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C0F654A" w14:textId="77777777" w:rsidR="00756423" w:rsidRPr="009A53BD" w:rsidRDefault="00756423" w:rsidP="00D70CA6">
      <w:pPr>
        <w:widowControl w:val="0"/>
        <w:autoSpaceDE w:val="0"/>
        <w:autoSpaceDN w:val="0"/>
        <w:adjustRightInd w:val="0"/>
        <w:jc w:val="both"/>
        <w:rPr>
          <w:rFonts w:ascii="Helvetica" w:hAnsi="Helvetica" w:cs="Helvetica"/>
          <w:sz w:val="20"/>
          <w:szCs w:val="20"/>
          <w:lang w:val="en-GB"/>
        </w:rPr>
      </w:pPr>
    </w:p>
    <w:p w14:paraId="35AD9609"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US"/>
        </w:rPr>
      </w:pPr>
    </w:p>
    <w:p w14:paraId="5F619C0D" w14:textId="50FF8B5F" w:rsidR="008F771A" w:rsidRPr="009A53BD" w:rsidRDefault="009A19AD" w:rsidP="00E717D5">
      <w:pPr>
        <w:widowControl w:val="0"/>
        <w:autoSpaceDE w:val="0"/>
        <w:autoSpaceDN w:val="0"/>
        <w:adjustRightInd w:val="0"/>
        <w:jc w:val="both"/>
        <w:rPr>
          <w:rFonts w:ascii="Helvetica" w:hAnsi="Helvetica" w:cs="Helvetica"/>
          <w:sz w:val="20"/>
          <w:szCs w:val="20"/>
          <w:lang w:val="en-US"/>
        </w:rPr>
      </w:pPr>
    </w:p>
    <w:p w14:paraId="3EAC952F"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7DE40C94"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30C3882C"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p w14:paraId="584BC3F1"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6DA8EB16"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044F9279"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7BB2D996"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7524116"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4997AA8E"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A76E0F3"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DA0C28A"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3B53F011"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E2D7E0A"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2491282"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857ED00"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402C08CB" w14:textId="77777777" w:rsidR="00605E25" w:rsidRDefault="00605E25" w:rsidP="00E717D5">
      <w:pPr>
        <w:widowControl w:val="0"/>
        <w:autoSpaceDE w:val="0"/>
        <w:autoSpaceDN w:val="0"/>
        <w:adjustRightInd w:val="0"/>
        <w:jc w:val="both"/>
        <w:rPr>
          <w:rFonts w:ascii="Helvetica" w:hAnsi="Helvetica" w:cs="Helvetica"/>
          <w:sz w:val="20"/>
          <w:szCs w:val="20"/>
          <w:lang w:val="en-US"/>
        </w:rPr>
      </w:pPr>
    </w:p>
    <w:p w14:paraId="745A2DE2"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29F24A6"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6E4DBD5B"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7665015"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6B1B1190"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087DBCA6"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5ABADF2E"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E10CE5D"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75C999C7"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521D58E2"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AE7BE07"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771E9E9"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2827618B"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E74E85B"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2602B47D"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3D28B65A" w14:textId="77777777" w:rsidR="009A53BD" w:rsidRDefault="009A53BD" w:rsidP="009A53BD">
      <w:pPr>
        <w:rPr>
          <w:rFonts w:ascii="Helvetica" w:hAnsi="Helvetica"/>
          <w:b/>
          <w:sz w:val="28"/>
          <w:szCs w:val="28"/>
          <w:lang w:val="en-US"/>
        </w:rPr>
      </w:pPr>
      <w:r>
        <w:rPr/>
        <w:t xml:space="preserve"/>
      </w:r>
    </w:p>
    <w:p w14:paraId="50D2F98C" w14:textId="57178A7D" w:rsidR="00605E25" w:rsidRPr="00CF2538" w:rsidRDefault="00605E25" w:rsidP="009A53BD">
      <w:pPr>
        <w:rPr>
          <w:rFonts w:ascii="Helvetica" w:hAnsi="Helvetica"/>
          <w:b/>
          <w:sz w:val="28"/>
          <w:szCs w:val="28"/>
          <w:lang w:val="en-US"/>
        </w:rPr>
      </w:pPr>
      <w:proofErr w:type="spellStart"/>
      <w:r w:rsidRPr="00CF2538">
        <w:rPr>
          <w:rFonts w:ascii="Helvetica" w:hAnsi="Helvetica"/>
          <w:b/>
          <w:sz w:val="28"/>
          <w:szCs w:val="28"/>
          <w:lang w:val="en-US"/>
        </w:rPr>
        <w:t>PUBLISHlNG</w:t>
      </w:r>
      <w:proofErr w:type="spellEnd"/>
      <w:r w:rsidRPr="00CF2538">
        <w:rPr>
          <w:rFonts w:ascii="Helvetica" w:hAnsi="Helvetica"/>
          <w:b/>
          <w:sz w:val="28"/>
          <w:szCs w:val="28"/>
          <w:lang w:val="en-US"/>
        </w:rPr>
        <w:t xml:space="preserve"> AGREEMENT</w:t>
      </w:r>
      <w:r>
        <w:rPr>
          <w:rFonts w:ascii="Helvetica" w:hAnsi="Helvetica"/>
          <w:b/>
          <w:sz w:val="28"/>
          <w:szCs w:val="28"/>
          <w:lang w:val="en-US"/>
        </w:rPr>
        <w:t xml:space="preserve"> (ADDENDUM 1)</w:t>
      </w:r>
    </w:p>
    <w:p w14:paraId="48BC5D68" w14:textId="77777777" w:rsidR="00605E25" w:rsidRDefault="00605E25" w:rsidP="00605E25">
      <w:pPr>
        <w:rPr>
          <w:rFonts w:ascii="Helvetica" w:hAnsi="Helvetica"/>
          <w:sz w:val="20"/>
          <w:szCs w:val="20"/>
          <w:lang w:val="en-US"/>
        </w:rPr>
      </w:pPr>
    </w:p>
    <w:p w14:paraId="7D5827AF" w14:textId="77777777" w:rsidR="00605E25" w:rsidRPr="005F4135" w:rsidRDefault="00605E25" w:rsidP="00605E25">
      <w:pPr>
        <w:rPr>
          <w:rFonts w:ascii="Helvetica" w:hAnsi="Helvetica"/>
          <w:sz w:val="20"/>
          <w:szCs w:val="20"/>
          <w:lang w:val="en-US"/>
        </w:rPr>
      </w:pPr>
    </w:p>
    <w:p w14:paraId="6269AC06" w14:textId="77777777" w:rsidR="00391341" w:rsidRDefault="00391341" w:rsidP="00391341">
      <w:pPr>
        <w:widowControl w:val="0"/>
        <w:autoSpaceDE w:val="0"/>
        <w:autoSpaceDN w:val="0"/>
        <w:adjustRightInd w:val="0"/>
        <w:jc w:val="both"/>
        <w:rPr>
          <w:rFonts w:ascii="Helvetica" w:hAnsi="Helvetica" w:cs="Verdana"/>
          <w:bCs/>
          <w:sz w:val="20"/>
          <w:szCs w:val="20"/>
          <w:lang w:val="en-US"/>
        </w:rPr>
      </w:pPr>
      <w:r>
        <w:rPr>
          <w:rFonts w:ascii="Helvetica" w:hAnsi="Helvetica" w:cs="Verdana"/>
          <w:b/>
          <w:sz w:val="20"/>
          <w:szCs w:val="20"/>
          <w:lang w:val="en-US"/>
        </w:rPr>
        <w:t xml:space="preserve">The Label Sunday </w:t>
      </w:r>
      <w:proofErr w:type="spellStart"/>
      <w:r>
        <w:rPr>
          <w:rFonts w:ascii="Helvetica" w:hAnsi="Helvetica" w:cs="Verdana"/>
          <w:b/>
          <w:sz w:val="20"/>
          <w:szCs w:val="20"/>
          <w:lang w:val="en-US"/>
        </w:rPr>
        <w:t>ApS</w:t>
      </w:r>
      <w:proofErr w:type="spellEnd"/>
      <w:r>
        <w:rPr>
          <w:rFonts w:ascii="Helvetica" w:hAnsi="Helvetica" w:cs="Verdana"/>
          <w:b/>
          <w:sz w:val="20"/>
          <w:szCs w:val="20"/>
          <w:lang w:val="en-US"/>
        </w:rPr>
        <w:t xml:space="preserve"> </w:t>
      </w:r>
    </w:p>
    <w:p w14:paraId="0AF94444" w14:textId="77777777" w:rsidR="00391341" w:rsidRPr="00605E25" w:rsidRDefault="00391341" w:rsidP="00391341">
      <w:pPr>
        <w:widowControl w:val="0"/>
        <w:autoSpaceDE w:val="0"/>
        <w:autoSpaceDN w:val="0"/>
        <w:adjustRightInd w:val="0"/>
        <w:jc w:val="both"/>
        <w:rPr>
          <w:rFonts w:ascii="Helvetica" w:hAnsi="Helvetica" w:cs="Verdana"/>
          <w:b/>
          <w:sz w:val="20"/>
          <w:szCs w:val="20"/>
          <w:lang w:val="en-US"/>
        </w:rPr>
      </w:pPr>
      <w:r>
        <w:rPr>
          <w:rFonts w:ascii="Helvetica" w:hAnsi="Helvetica" w:cs="Verdana"/>
          <w:bCs/>
          <w:sz w:val="20"/>
          <w:szCs w:val="20"/>
          <w:lang w:val="en-US"/>
        </w:rPr>
        <w:t xml:space="preserve">Trading as </w:t>
      </w:r>
      <w:r>
        <w:rPr>
          <w:rFonts w:ascii="Helvetica" w:hAnsi="Helvetica" w:cs="Verdana"/>
          <w:b/>
          <w:sz w:val="20"/>
          <w:szCs w:val="20"/>
          <w:lang w:val="en-US"/>
        </w:rPr>
        <w:t>SUNDAY</w:t>
      </w:r>
    </w:p>
    <w:p w14:paraId="2EA2E9D2" w14:textId="77777777" w:rsidR="005D6AE8" w:rsidRPr="009A53BD" w:rsidRDefault="005D6AE8" w:rsidP="005D6AE8">
      <w:pPr>
        <w:widowControl w:val="0"/>
        <w:autoSpaceDE w:val="0"/>
        <w:autoSpaceDN w:val="0"/>
        <w:adjustRightInd w:val="0"/>
        <w:jc w:val="both"/>
        <w:rPr>
          <w:rFonts w:ascii="Helvetica" w:hAnsi="Helvetica"/>
          <w:color w:val="000000"/>
          <w:sz w:val="20"/>
          <w:szCs w:val="20"/>
          <w:lang w:val="en-US"/>
        </w:rPr>
      </w:pPr>
      <w:proofErr w:type="spellStart"/>
      <w:r w:rsidRPr="009A53BD">
        <w:rPr>
          <w:rFonts w:ascii="Helvetica" w:hAnsi="Helvetica"/>
          <w:color w:val="000000"/>
          <w:sz w:val="20"/>
          <w:szCs w:val="20"/>
          <w:lang w:val="en-US"/>
        </w:rPr>
        <w:t>Vognmagergade</w:t>
      </w:r>
      <w:proofErr w:type="spellEnd"/>
      <w:r w:rsidRPr="009A53BD">
        <w:rPr>
          <w:rFonts w:ascii="Helvetica" w:hAnsi="Helvetica"/>
          <w:color w:val="000000"/>
          <w:sz w:val="20"/>
          <w:szCs w:val="20"/>
          <w:lang w:val="en-US"/>
        </w:rPr>
        <w:t xml:space="preserve"> 7, 6.    </w:t>
      </w:r>
    </w:p>
    <w:p w14:paraId="3AF0E6A5" w14:textId="77777777" w:rsidR="005D6AE8" w:rsidRPr="009A53BD" w:rsidRDefault="005D6AE8" w:rsidP="005D6AE8">
      <w:pPr>
        <w:widowControl w:val="0"/>
        <w:autoSpaceDE w:val="0"/>
        <w:autoSpaceDN w:val="0"/>
        <w:adjustRightInd w:val="0"/>
        <w:jc w:val="both"/>
        <w:rPr>
          <w:rFonts w:ascii="Helvetica" w:hAnsi="Helvetica"/>
          <w:color w:val="000000"/>
          <w:sz w:val="20"/>
          <w:szCs w:val="20"/>
          <w:lang w:val="en-US"/>
        </w:rPr>
      </w:pPr>
      <w:r w:rsidRPr="009A53BD">
        <w:rPr>
          <w:rFonts w:ascii="Helvetica" w:hAnsi="Helvetica"/>
          <w:color w:val="000000"/>
          <w:sz w:val="20"/>
          <w:szCs w:val="20"/>
          <w:lang w:val="en-US"/>
        </w:rPr>
        <w:t>1120 Copenhagen </w:t>
      </w:r>
    </w:p>
    <w:p w14:paraId="46CD1B1D" w14:textId="77777777" w:rsidR="005D6AE8" w:rsidRPr="009A53BD" w:rsidRDefault="005D6AE8" w:rsidP="005D6AE8">
      <w:pPr>
        <w:widowControl w:val="0"/>
        <w:autoSpaceDE w:val="0"/>
        <w:autoSpaceDN w:val="0"/>
        <w:adjustRightInd w:val="0"/>
        <w:jc w:val="both"/>
        <w:rPr>
          <w:rFonts w:ascii="Helvetica" w:hAnsi="Helvetica" w:cs="Verdana"/>
          <w:sz w:val="20"/>
          <w:szCs w:val="20"/>
          <w:lang w:val="en-US"/>
        </w:rPr>
      </w:pPr>
      <w:r w:rsidRPr="009A53BD">
        <w:rPr>
          <w:rFonts w:ascii="Helvetica" w:hAnsi="Helvetica"/>
          <w:color w:val="000000"/>
          <w:sz w:val="20"/>
          <w:szCs w:val="20"/>
          <w:lang w:val="en-US"/>
        </w:rPr>
        <w:t>Denmark</w:t>
      </w:r>
    </w:p>
    <w:p w14:paraId="2268136D" w14:textId="77777777" w:rsidR="00605E25" w:rsidRPr="009A53BD" w:rsidRDefault="00132C94" w:rsidP="00605E25">
      <w:pPr>
        <w:rPr>
          <w:rFonts w:ascii="Helvetica" w:hAnsi="Helvetica"/>
          <w:sz w:val="20"/>
          <w:szCs w:val="20"/>
          <w:lang w:val="en-US"/>
        </w:rPr>
      </w:pPr>
      <w:r w:rsidRPr="009A53BD">
        <w:rPr>
          <w:rFonts w:ascii="Helvetica" w:hAnsi="Helvetica"/>
          <w:sz w:val="20"/>
          <w:szCs w:val="20"/>
          <w:lang w:val="en-US"/>
        </w:rPr>
        <w:t>VAT</w:t>
      </w:r>
      <w:r w:rsidR="00605E25" w:rsidRPr="009A53BD">
        <w:rPr>
          <w:rFonts w:ascii="Helvetica" w:hAnsi="Helvetica"/>
          <w:sz w:val="20"/>
          <w:szCs w:val="20"/>
          <w:lang w:val="en-US"/>
        </w:rPr>
        <w:t>:</w:t>
      </w:r>
      <w:r w:rsidRPr="009A53BD">
        <w:rPr>
          <w:rFonts w:ascii="Helvetica" w:hAnsi="Helvetica"/>
          <w:sz w:val="20"/>
          <w:szCs w:val="20"/>
          <w:lang w:val="en-US"/>
        </w:rPr>
        <w:t xml:space="preserve"> </w:t>
      </w:r>
      <w:r w:rsidR="004A5BB0" w:rsidRPr="009A53BD">
        <w:rPr>
          <w:rFonts w:ascii="Helvetica" w:hAnsi="Helvetica"/>
          <w:sz w:val="20"/>
          <w:szCs w:val="20"/>
          <w:lang w:val="en-US"/>
        </w:rPr>
        <w:t>DK42502138</w:t>
      </w:r>
    </w:p>
    <w:p w14:paraId="0DBDFCBD" w14:textId="77777777" w:rsidR="00605E25" w:rsidRPr="009A53BD" w:rsidRDefault="00605E25" w:rsidP="00605E25">
      <w:pPr>
        <w:rPr>
          <w:rFonts w:ascii="Helvetica" w:hAnsi="Helvetica"/>
          <w:sz w:val="20"/>
          <w:szCs w:val="20"/>
          <w:lang w:val="en-US"/>
        </w:rPr>
      </w:pPr>
    </w:p>
    <w:p w14:paraId="4C95A4B8"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(hereinafter "The Publisher"). </w:t>
      </w:r>
    </w:p>
    <w:p w14:paraId="23DCFA51" w14:textId="77777777" w:rsidR="00605E25" w:rsidRPr="009A53BD" w:rsidRDefault="00605E25" w:rsidP="00605E25">
      <w:pPr>
        <w:rPr>
          <w:rFonts w:ascii="Helvetica" w:hAnsi="Helvetica"/>
          <w:sz w:val="20"/>
          <w:szCs w:val="20"/>
          <w:lang w:val="en-US"/>
        </w:rPr>
      </w:pPr>
    </w:p>
    <w:p w14:paraId="6F7BB63C"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and </w:t>
      </w:r>
    </w:p>
    <w:p w14:paraId="780B2091" w14:textId="77777777" w:rsidR="00605E25" w:rsidRPr="009A53BD" w:rsidRDefault="00605E25" w:rsidP="00605E25">
      <w:pPr>
        <w:rPr>
          <w:rFonts w:ascii="Helvetica" w:hAnsi="Helvetica"/>
          <w:b/>
          <w:sz w:val="20"/>
          <w:szCs w:val="20"/>
          <w:lang w:val="en-US"/>
        </w:rPr>
      </w:pPr>
      <w:r>
        <w:rPr/>
        <w:t xml:space="preserve"/>
      </w:r>
    </w:p>
    <w:p w14:paraId="3182B498" w14:textId="565E2A0F" w:rsidR="00E66AC5" w:rsidRPr="009A53BD" w:rsidRDefault="00FC6D54" w:rsidP="00E66AC5">
      <w:pPr>
        <w:widowControl w:val="0"/>
        <w:autoSpaceDE w:val="0"/>
        <w:autoSpaceDN w:val="0"/>
        <w:adjustRightInd w:val="0"/>
        <w:jc w:val="both"/>
        <w:rPr>
          <w:rFonts w:ascii="Helvetica" w:hAnsi="Helvetica" w:cs="Helvetica"/>
          <w:bCs/>
          <w:sz w:val="20"/>
          <w:szCs w:val="20"/>
          <w:lang w:val="en-GB"/>
        </w:rPr>
      </w:pPr>
      <w:r>
        <w:rPr>
          <w:rFonts w:ascii="Helvetica" w:hAnsi="Helvetica"/>
          <w:sz w:val="20"/>
        </w:rPr>
        <w:t xml:space="preserve">Test Name</w:t>
      </w:r>
    </w:p>
    <w:p w14:paraId="7E5704FB" w14:textId="45374BB3" w:rsidR="00E66AC5" w:rsidRPr="009A53BD" w:rsidRDefault="00FC6D54" w:rsidP="00E66AC5">
      <w:pPr>
        <w:widowControl w:val="0"/>
        <w:autoSpaceDE w:val="0"/>
        <w:autoSpaceDN w:val="0"/>
        <w:adjustRightInd w:val="0"/>
        <w:jc w:val="both"/>
        <w:rPr>
          <w:rFonts w:ascii="Helvetica" w:hAnsi="Helvetica" w:cs="Helvetica"/>
          <w:bCs/>
          <w:sz w:val="20"/>
          <w:szCs w:val="20"/>
          <w:lang w:val="en-GB"/>
        </w:rPr>
      </w:pPr>
      <w:r>
        <w:rPr>
          <w:rFonts w:ascii="Helvetica" w:hAnsi="Helvetica"/>
          <w:sz w:val="20"/>
        </w:rPr>
        <w:t xml:space="preserve">Test St</w:t>
      </w:r>
    </w:p>
    <w:p w14:paraId="25E79CA3" w14:textId="11041658" w:rsidR="00E66AC5" w:rsidRPr="009A53BD" w:rsidRDefault="00E66AC5" w:rsidP="00E66AC5">
      <w:pPr>
        <w:widowControl w:val="0"/>
        <w:autoSpaceDE w:val="0"/>
        <w:autoSpaceDN w:val="0"/>
        <w:adjustRightInd w:val="0"/>
        <w:jc w:val="both"/>
        <w:rPr>
          <w:rFonts w:ascii="Helvetica" w:hAnsi="Helvetica" w:cs="Helvetica"/>
          <w:bCs/>
          <w:sz w:val="20"/>
          <w:szCs w:val="20"/>
          <w:lang w:val="en-GB"/>
        </w:rPr>
      </w:pPr>
      <w:r>
        <w:rPr>
          <w:rFonts w:ascii="Helvetica" w:hAnsi="Helvetica"/>
          <w:sz w:val="20"/>
        </w:rPr>
        <w:t xml:space="preserve">1000 Copenhagen</w:t>
      </w:r>
    </w:p>
    <w:p w14:paraId="64D9E93C" w14:textId="55C019C2" w:rsidR="00FC6D54" w:rsidRPr="009A53BD" w:rsidRDefault="00FC6D54" w:rsidP="00E66AC5">
      <w:pPr>
        <w:widowControl w:val="0"/>
        <w:autoSpaceDE w:val="0"/>
        <w:autoSpaceDN w:val="0"/>
        <w:adjustRightInd w:val="0"/>
        <w:jc w:val="both"/>
        <w:rPr>
          <w:rFonts w:ascii="Helvetica" w:hAnsi="Helvetica" w:cs="Helvetica"/>
          <w:bCs/>
          <w:sz w:val="20"/>
          <w:szCs w:val="20"/>
          <w:lang w:val="en-GB"/>
        </w:rPr>
      </w:pPr>
      <w:r>
        <w:rPr>
          <w:rFonts w:ascii="Helvetica" w:hAnsi="Helvetica"/>
          <w:sz w:val="20"/>
        </w:rPr>
        <w:t xml:space="preserve">Denmark</w:t>
      </w:r>
    </w:p>
    <w:p w14:paraId="5238911A" w14:textId="77777777" w:rsidR="00605E25" w:rsidRPr="009A53BD" w:rsidRDefault="00605E25" w:rsidP="00605E25">
      <w:pPr>
        <w:widowControl w:val="0"/>
        <w:autoSpaceDE w:val="0"/>
        <w:autoSpaceDN w:val="0"/>
        <w:adjustRightInd w:val="0"/>
        <w:rPr>
          <w:rFonts w:ascii="Helvetica" w:hAnsi="Helvetica" w:cs="Helvetica"/>
          <w:sz w:val="20"/>
          <w:szCs w:val="20"/>
          <w:lang w:val="en-US"/>
        </w:rPr>
      </w:pPr>
      <w:r>
        <w:rPr>
          <w:rFonts w:ascii="Helvetica" w:hAnsi="Helvetica"/>
          <w:sz w:val="20"/>
        </w:rPr>
        <w:t xml:space="preserve">IPI: 123456</w:t>
      </w:r>
    </w:p>
    <w:p w14:paraId="5F2370DA" w14:textId="77777777" w:rsidR="00605E25" w:rsidRPr="009A53BD" w:rsidRDefault="00605E25" w:rsidP="00605E25">
      <w:pPr>
        <w:rPr>
          <w:rFonts w:ascii="Helvetica" w:hAnsi="Helvetica"/>
          <w:sz w:val="20"/>
          <w:szCs w:val="20"/>
          <w:lang w:val="en-US"/>
        </w:rPr>
      </w:pPr>
      <w:r>
        <w:rPr>
          <w:rFonts w:ascii="Helvetica" w:hAnsi="Helvetica"/>
          <w:sz w:val="20"/>
        </w:rPr>
        <w:t xml:space="preserve">E-mail: test@test.com</w:t>
      </w:r>
    </w:p>
    <w:p/>
    <w:p w14:paraId="6DAD564D" w14:textId="77777777" w:rsidR="00605E25" w:rsidRPr="009A53BD" w:rsidRDefault="00605E25" w:rsidP="00605E25">
      <w:pPr>
        <w:rPr>
          <w:rFonts w:ascii="Helvetica" w:hAnsi="Helvetica"/>
          <w:sz w:val="20"/>
          <w:szCs w:val="20"/>
          <w:lang w:val="en-US"/>
        </w:rPr>
      </w:pPr>
      <w:r>
        <w:rPr/>
        <w:t xml:space="preserve"/>
      </w:r>
    </w:p>
    <w:p w14:paraId="2DD4B286" w14:textId="77777777" w:rsidR="00605E25" w:rsidRPr="009A53BD" w:rsidRDefault="00605E25" w:rsidP="00605E25">
      <w:pPr>
        <w:rPr>
          <w:rFonts w:ascii="Helvetica" w:hAnsi="Helvetica"/>
          <w:sz w:val="20"/>
          <w:szCs w:val="20"/>
          <w:lang w:val="en-US"/>
        </w:rPr>
      </w:pPr>
      <w:r>
        <w:t xml:space="preserve"/>
      </w:r>
    </w:p>
    <w:p w14:paraId="26CA268C" w14:textId="77777777" w:rsidR="00605E25" w:rsidRPr="009A53BD" w:rsidRDefault="00605E25" w:rsidP="00605E25">
      <w:pPr>
        <w:rPr>
          <w:rFonts w:ascii="Helvetica" w:hAnsi="Helvetica"/>
          <w:sz w:val="20"/>
          <w:szCs w:val="20"/>
          <w:lang w:val="en-US"/>
        </w:rPr>
      </w:pPr>
      <w:r>
        <w:t>(hereinafter "The Writer").</w:t>
      </w:r>
    </w:p>
    <w:p w14:paraId="06BB5535" w14:textId="77777777" w:rsidR="00605E25" w:rsidRPr="009A53BD" w:rsidRDefault="00605E25" w:rsidP="00605E25">
      <w:pPr>
        <w:rPr>
          <w:rFonts w:ascii="Helvetica" w:hAnsi="Helvetica"/>
          <w:sz w:val="20"/>
          <w:szCs w:val="20"/>
          <w:lang w:val="en-US"/>
        </w:rPr>
      </w:pPr>
      <w:r>
        <w:t>WITNESSETH:</w:t>
      </w:r>
    </w:p>
    <w:p w14:paraId="5BC07971" w14:textId="77777777" w:rsidR="00605E25" w:rsidRPr="009A53BD" w:rsidRDefault="00605E25" w:rsidP="00615533">
      <w:pPr>
        <w:jc w:val="both"/>
        <w:rPr>
          <w:rFonts w:ascii="Helvetica" w:hAnsi="Helvetica"/>
          <w:sz w:val="20"/>
          <w:szCs w:val="20"/>
          <w:lang w:val="en-US"/>
        </w:rPr>
      </w:pPr>
      <w:r w:rsidRPr="009A53BD">
        <w:rPr>
          <w:rFonts w:ascii="Helvetica" w:hAnsi="Helvetica"/>
          <w:sz w:val="20"/>
          <w:szCs w:val="20"/>
          <w:lang w:val="en-US"/>
        </w:rPr>
        <w:t xml:space="preserve">1.01. </w:t>
      </w:r>
      <w:r w:rsidRPr="009A53BD">
        <w:rPr>
          <w:rFonts w:ascii="Helvetica" w:hAnsi="Helvetica"/>
          <w:sz w:val="20"/>
          <w:szCs w:val="20"/>
          <w:lang w:val="en-US"/>
        </w:rPr>
        <w:tab/>
        <w:t xml:space="preserve">The Writers exclusively assign to the Publisher those rights now or </w:t>
      </w:r>
    </w:p>
    <w:p w14:paraId="01FFBDD2"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hereafter vesting in them in respect of all compositions which the Writer alone or jointly with others have created or will create for release in accordance with the Writer’s recording agreement above (the “Compositions”). </w:t>
      </w:r>
    </w:p>
    <w:p w14:paraId="4B21C5A1" w14:textId="77777777" w:rsidR="00605E25" w:rsidRPr="009A53BD" w:rsidRDefault="00605E25" w:rsidP="00605E25">
      <w:pPr>
        <w:ind w:firstLine="1304"/>
        <w:jc w:val="both"/>
        <w:rPr>
          <w:rFonts w:ascii="Helvetica" w:hAnsi="Helvetica"/>
          <w:sz w:val="20"/>
          <w:szCs w:val="20"/>
          <w:lang w:val="en-US"/>
        </w:rPr>
      </w:pPr>
    </w:p>
    <w:p w14:paraId="69A78F00" w14:textId="77777777" w:rsidR="00605E25" w:rsidRPr="00553D8F" w:rsidRDefault="00605E25" w:rsidP="00605E25">
      <w:pPr>
        <w:jc w:val="both"/>
        <w:rPr>
          <w:rFonts w:ascii="Helvetica" w:hAnsi="Helvetica"/>
          <w:b/>
          <w:bCs/>
          <w:sz w:val="20"/>
          <w:szCs w:val="20"/>
          <w:lang w:val="en-US"/>
        </w:rPr>
      </w:pPr>
      <w:r w:rsidRPr="00553D8F">
        <w:rPr>
          <w:rFonts w:ascii="Helvetica" w:hAnsi="Helvetica"/>
          <w:b/>
          <w:bCs/>
          <w:sz w:val="20"/>
          <w:szCs w:val="20"/>
          <w:lang w:val="en-US"/>
        </w:rPr>
        <w:t xml:space="preserve">2. </w:t>
      </w:r>
      <w:r w:rsidRPr="00553D8F">
        <w:rPr>
          <w:rFonts w:ascii="Helvetica" w:hAnsi="Helvetica"/>
          <w:b/>
          <w:bCs/>
          <w:sz w:val="20"/>
          <w:szCs w:val="20"/>
          <w:lang w:val="en-US"/>
        </w:rPr>
        <w:tab/>
        <w:t xml:space="preserve">DEFINITIONS </w:t>
      </w:r>
    </w:p>
    <w:p w14:paraId="5C25D7DA" w14:textId="77777777" w:rsidR="00605E25" w:rsidRPr="009A53BD" w:rsidRDefault="00605E25" w:rsidP="00605E25">
      <w:pPr>
        <w:jc w:val="both"/>
        <w:rPr>
          <w:rFonts w:ascii="Helvetica" w:hAnsi="Helvetica"/>
          <w:sz w:val="20"/>
          <w:szCs w:val="20"/>
          <w:lang w:val="en-US"/>
        </w:rPr>
      </w:pPr>
    </w:p>
    <w:p w14:paraId="32D6B2C4"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At Source</w:t>
      </w:r>
      <w:r w:rsidRPr="009A53BD">
        <w:rPr>
          <w:rFonts w:ascii="Helvetica" w:hAnsi="Helvetica"/>
          <w:sz w:val="20"/>
          <w:szCs w:val="20"/>
          <w:lang w:val="en-US"/>
        </w:rPr>
        <w:t xml:space="preserve"> - Royalties calculated At Source are based on gross monies accruing at the source without any deduction whatsoever other than any fees charged by the applicable source or any of the following costs: the actual costs incurred in connection with the registration of copyrights, actual costs of translating and arranging the Compositions, </w:t>
      </w:r>
      <w:proofErr w:type="spellStart"/>
      <w:r w:rsidRPr="009A53BD">
        <w:rPr>
          <w:rFonts w:ascii="Helvetica" w:hAnsi="Helvetica"/>
          <w:sz w:val="20"/>
          <w:szCs w:val="20"/>
          <w:lang w:val="en-US"/>
        </w:rPr>
        <w:t>out­of-pocket</w:t>
      </w:r>
      <w:proofErr w:type="spellEnd"/>
      <w:r w:rsidRPr="009A53BD">
        <w:rPr>
          <w:rFonts w:ascii="Helvetica" w:hAnsi="Helvetica"/>
          <w:sz w:val="20"/>
          <w:szCs w:val="20"/>
          <w:lang w:val="en-US"/>
        </w:rPr>
        <w:t xml:space="preserve"> fees or costs connected with the preparation and distribution of lead sheets of the Compositions, actual costs of collecting income with respect to the Compositions (or, if The Publisher or its affiliate collects income directly instead of via a collection society or other third party, an equivalent amount not to exceed the percentage of income then charged by the applicable collection society at the time such deduction is made), out-of-pocket fees paid to or charged by a trustee or </w:t>
      </w:r>
      <w:r w:rsidRPr="009A53BD">
        <w:rPr>
          <w:rFonts w:ascii="Helvetica" w:hAnsi="Helvetica"/>
          <w:sz w:val="20"/>
          <w:szCs w:val="20"/>
          <w:lang w:val="en-US"/>
        </w:rPr>
        <w:lastRenderedPageBreak/>
        <w:t xml:space="preserve">collecting agent for the licensing of the Compositions, and all expenses (including reasonable legal fees and expenses) incurred by The Publisher or its affiliate in connection with any claim or suit brought by or against The Publisher or its affiliate concerning the Compositions (other than those claims or suits subject to full reimbursement under paragraph 11.02 above). </w:t>
      </w:r>
    </w:p>
    <w:p w14:paraId="7194EA9B" w14:textId="77777777" w:rsidR="00605E25" w:rsidRPr="009A53BD" w:rsidRDefault="00605E25" w:rsidP="00605E25">
      <w:pPr>
        <w:rPr>
          <w:rFonts w:ascii="Helvetica" w:hAnsi="Helvetica"/>
          <w:sz w:val="20"/>
          <w:szCs w:val="20"/>
          <w:lang w:val="en-US"/>
        </w:rPr>
      </w:pPr>
    </w:p>
    <w:p w14:paraId="78F9419A"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Collection Society</w:t>
      </w:r>
      <w:r w:rsidRPr="009A53BD">
        <w:rPr>
          <w:rFonts w:ascii="Helvetica" w:hAnsi="Helvetica"/>
          <w:sz w:val="20"/>
          <w:szCs w:val="20"/>
          <w:lang w:val="en-US"/>
        </w:rPr>
        <w:t xml:space="preserve"> - shall mean KODA/NCB and any equivalent licensing and/or collecting society outside Denmark (including without limitation Tono, STIM and </w:t>
      </w:r>
      <w:proofErr w:type="spellStart"/>
      <w:r w:rsidRPr="009A53BD">
        <w:rPr>
          <w:rFonts w:ascii="Helvetica" w:hAnsi="Helvetica"/>
          <w:sz w:val="20"/>
          <w:szCs w:val="20"/>
          <w:lang w:val="en-US"/>
        </w:rPr>
        <w:t>Teosto</w:t>
      </w:r>
      <w:proofErr w:type="spellEnd"/>
      <w:r w:rsidRPr="009A53BD">
        <w:rPr>
          <w:rFonts w:ascii="Helvetica" w:hAnsi="Helvetica"/>
          <w:sz w:val="20"/>
          <w:szCs w:val="20"/>
          <w:lang w:val="en-US"/>
        </w:rPr>
        <w:t xml:space="preserve">) and any replacement society thereof. </w:t>
      </w:r>
    </w:p>
    <w:p w14:paraId="0D56B68C" w14:textId="77777777" w:rsidR="00605E25" w:rsidRPr="009A53BD" w:rsidRDefault="00605E25" w:rsidP="00605E25">
      <w:pPr>
        <w:jc w:val="both"/>
        <w:rPr>
          <w:rFonts w:ascii="Helvetica" w:hAnsi="Helvetica"/>
          <w:sz w:val="20"/>
          <w:szCs w:val="20"/>
          <w:lang w:val="en-US"/>
        </w:rPr>
      </w:pPr>
    </w:p>
    <w:p w14:paraId="52A5C73D"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Grand rights</w:t>
      </w:r>
      <w:r w:rsidRPr="009A53BD">
        <w:rPr>
          <w:rFonts w:ascii="Helvetica" w:hAnsi="Helvetica"/>
          <w:sz w:val="20"/>
          <w:szCs w:val="20"/>
          <w:lang w:val="en-US"/>
        </w:rPr>
        <w:t xml:space="preserve"> - rights to use a Composition in an acting performance on stage. Examples are (but not limited to) operas, operettas, musicals, ballets, other dance performances to music and stage plays with music. </w:t>
      </w:r>
    </w:p>
    <w:p w14:paraId="3CD959B5" w14:textId="77777777" w:rsidR="00605E25" w:rsidRPr="009A53BD" w:rsidRDefault="00605E25" w:rsidP="00605E25">
      <w:pPr>
        <w:jc w:val="both"/>
        <w:rPr>
          <w:rFonts w:ascii="Helvetica" w:hAnsi="Helvetica"/>
          <w:sz w:val="20"/>
          <w:szCs w:val="20"/>
          <w:lang w:val="en-US"/>
        </w:rPr>
      </w:pPr>
    </w:p>
    <w:p w14:paraId="795359D4" w14:textId="2F193840"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Licensees</w:t>
      </w:r>
      <w:r w:rsidRPr="009A53BD">
        <w:rPr>
          <w:rFonts w:ascii="Helvetica" w:hAnsi="Helvetica"/>
          <w:sz w:val="20"/>
          <w:szCs w:val="20"/>
          <w:lang w:val="en-US"/>
        </w:rPr>
        <w:t xml:space="preserve"> - music publishing licensees, including without limitation, music publishing subsidiaries, wholly or partly owned, divisions and affiliates of </w:t>
      </w:r>
      <w:r w:rsidR="005E731B" w:rsidRPr="009A53BD">
        <w:rPr>
          <w:rFonts w:ascii="Helvetica" w:hAnsi="Helvetica"/>
          <w:sz w:val="20"/>
          <w:szCs w:val="20"/>
          <w:lang w:val="en-US"/>
        </w:rPr>
        <w:t>The Label Sunday</w:t>
      </w:r>
      <w:r w:rsidRPr="009A53BD">
        <w:rPr>
          <w:rFonts w:ascii="Helvetica" w:hAnsi="Helvetica"/>
          <w:sz w:val="20"/>
          <w:szCs w:val="20"/>
          <w:lang w:val="en-US"/>
        </w:rPr>
        <w:t xml:space="preserve"> and Sub publishers. </w:t>
      </w:r>
    </w:p>
    <w:p w14:paraId="0DAA1B7F" w14:textId="77777777" w:rsidR="00605E25" w:rsidRPr="009A53BD" w:rsidRDefault="00605E25" w:rsidP="00605E25">
      <w:pPr>
        <w:jc w:val="both"/>
        <w:rPr>
          <w:rFonts w:ascii="Helvetica" w:hAnsi="Helvetica"/>
          <w:sz w:val="20"/>
          <w:szCs w:val="20"/>
          <w:lang w:val="en-US"/>
        </w:rPr>
      </w:pPr>
    </w:p>
    <w:p w14:paraId="51ED85D1"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Pipeline income</w:t>
      </w:r>
      <w:r w:rsidRPr="009A53BD">
        <w:rPr>
          <w:rFonts w:ascii="Helvetica" w:hAnsi="Helvetica"/>
          <w:sz w:val="20"/>
          <w:szCs w:val="20"/>
          <w:lang w:val="en-US"/>
        </w:rPr>
        <w:t xml:space="preserve"> - the Publisher’s bona fide estimate of the Writers’ royalty share of all income (unless specifically provided otherwise in this Agreement) earned by the relevant Compositions and received by the Publisher or their Sub-publishers but not yet accounted to the Writers. </w:t>
      </w:r>
    </w:p>
    <w:p w14:paraId="203382FC" w14:textId="77777777" w:rsidR="00605E25" w:rsidRPr="009A53BD" w:rsidRDefault="00605E25" w:rsidP="00605E25">
      <w:pPr>
        <w:jc w:val="both"/>
        <w:rPr>
          <w:rFonts w:ascii="Helvetica" w:hAnsi="Helvetica"/>
          <w:sz w:val="20"/>
          <w:szCs w:val="20"/>
          <w:lang w:val="en-US"/>
        </w:rPr>
      </w:pPr>
    </w:p>
    <w:p w14:paraId="7334D223"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Procured Synchronization</w:t>
      </w:r>
      <w:r w:rsidRPr="009A53BD">
        <w:rPr>
          <w:rFonts w:ascii="Helvetica" w:hAnsi="Helvetica"/>
          <w:sz w:val="20"/>
          <w:szCs w:val="20"/>
          <w:lang w:val="en-US"/>
        </w:rPr>
        <w:t xml:space="preserve"> - Where the Synchronization in question is procured </w:t>
      </w:r>
      <w:proofErr w:type="gramStart"/>
      <w:r w:rsidRPr="009A53BD">
        <w:rPr>
          <w:rFonts w:ascii="Helvetica" w:hAnsi="Helvetica"/>
          <w:sz w:val="20"/>
          <w:szCs w:val="20"/>
          <w:lang w:val="en-US"/>
        </w:rPr>
        <w:t>as a result of</w:t>
      </w:r>
      <w:proofErr w:type="gramEnd"/>
      <w:r w:rsidRPr="009A53BD">
        <w:rPr>
          <w:rFonts w:ascii="Helvetica" w:hAnsi="Helvetica"/>
          <w:sz w:val="20"/>
          <w:szCs w:val="20"/>
          <w:lang w:val="en-US"/>
        </w:rPr>
        <w:t xml:space="preserve"> the direct and identifiable efforts of the Publishers. </w:t>
      </w:r>
    </w:p>
    <w:p w14:paraId="4C6E8BB0" w14:textId="77777777" w:rsidR="00605E25" w:rsidRPr="009A53BD" w:rsidRDefault="00605E25" w:rsidP="00605E25">
      <w:pPr>
        <w:jc w:val="both"/>
        <w:rPr>
          <w:rFonts w:ascii="Helvetica" w:hAnsi="Helvetica"/>
          <w:sz w:val="20"/>
          <w:szCs w:val="20"/>
          <w:lang w:val="en-US"/>
        </w:rPr>
      </w:pPr>
    </w:p>
    <w:p w14:paraId="47F1CC42"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Records and Phonograph Records</w:t>
      </w:r>
      <w:r w:rsidRPr="009A53BD">
        <w:rPr>
          <w:rFonts w:ascii="Helvetica" w:hAnsi="Helvetica"/>
          <w:sz w:val="20"/>
          <w:szCs w:val="20"/>
          <w:lang w:val="en-US"/>
        </w:rPr>
        <w:t xml:space="preserve"> - all forms of reproductions, now or hereafter known, manufactured or distributed primarily for home use, school use, jukebox use, or use in means of transportation, embodying (a) Sound alone or (b) sound coupled with Visual images, e.g. "sight and sound" devices. A Phonograph Record is a Record as embodied by the manufacturer and for distributor in a physical, non-interactive Record configuration (e.g., vinyl LP's, cassettes, compact discs, Videocassettes) prior to its distribution to the consumer, as opposed to the transmission or communication of a Record to the consumer prior to being embodied in a physical Record configuration, Whether or not it may at some point be embodied in a physical Record configuration, by the consumer or under the consumers direction or control. </w:t>
      </w:r>
    </w:p>
    <w:p w14:paraId="2235DA58" w14:textId="77777777" w:rsidR="00605E25" w:rsidRPr="009A53BD" w:rsidRDefault="00605E25" w:rsidP="00605E25">
      <w:pPr>
        <w:jc w:val="both"/>
        <w:rPr>
          <w:rFonts w:ascii="Helvetica" w:hAnsi="Helvetica"/>
          <w:sz w:val="20"/>
          <w:szCs w:val="20"/>
          <w:lang w:val="en-US"/>
        </w:rPr>
      </w:pPr>
    </w:p>
    <w:p w14:paraId="070617B2" w14:textId="77777777" w:rsidR="00605E25" w:rsidRPr="009A53BD" w:rsidRDefault="00605E25" w:rsidP="00615533">
      <w:pPr>
        <w:ind w:firstLine="720"/>
        <w:jc w:val="both"/>
        <w:rPr>
          <w:rFonts w:ascii="Helvetica" w:hAnsi="Helvetica"/>
          <w:sz w:val="20"/>
          <w:szCs w:val="20"/>
          <w:lang w:val="en-US"/>
        </w:rPr>
      </w:pPr>
      <w:r w:rsidRPr="009A53BD">
        <w:rPr>
          <w:rFonts w:ascii="Helvetica" w:hAnsi="Helvetica"/>
          <w:sz w:val="20"/>
          <w:szCs w:val="20"/>
          <w:u w:val="single"/>
          <w:lang w:val="en-US"/>
        </w:rPr>
        <w:t>Synchronization</w:t>
      </w:r>
      <w:r w:rsidRPr="009A53BD">
        <w:rPr>
          <w:rFonts w:ascii="Helvetica" w:hAnsi="Helvetica"/>
          <w:sz w:val="20"/>
          <w:szCs w:val="20"/>
          <w:lang w:val="en-US"/>
        </w:rPr>
        <w:t xml:space="preserve"> - the synchronization of the Compositions and images. </w:t>
      </w:r>
    </w:p>
    <w:p w14:paraId="0FC7C436" w14:textId="77777777" w:rsidR="00605E25" w:rsidRPr="009A53BD" w:rsidRDefault="00605E25" w:rsidP="00605E25">
      <w:pPr>
        <w:jc w:val="both"/>
        <w:rPr>
          <w:rFonts w:ascii="Helvetica" w:hAnsi="Helvetica"/>
          <w:sz w:val="20"/>
          <w:szCs w:val="20"/>
          <w:lang w:val="en-US"/>
        </w:rPr>
      </w:pPr>
    </w:p>
    <w:p w14:paraId="7DBEF619"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Sub publisher</w:t>
      </w:r>
      <w:r w:rsidRPr="009A53BD">
        <w:rPr>
          <w:rFonts w:ascii="Helvetica" w:hAnsi="Helvetica"/>
          <w:sz w:val="20"/>
          <w:szCs w:val="20"/>
          <w:lang w:val="en-US"/>
        </w:rPr>
        <w:t xml:space="preserve"> - A Person authorized by The Publisher, directly or indirectly, to administer and act as a publisher of one (1) or more Compositions on a general basis and grant rights in them to users or other Sub-publishers, in a particular territory. </w:t>
      </w:r>
    </w:p>
    <w:p w14:paraId="21F41CE9" w14:textId="77777777" w:rsidR="00605E25" w:rsidRPr="009A53BD" w:rsidRDefault="00605E25" w:rsidP="00605E25">
      <w:pPr>
        <w:rPr>
          <w:rFonts w:ascii="Helvetica" w:hAnsi="Helvetica"/>
          <w:sz w:val="20"/>
          <w:szCs w:val="20"/>
          <w:lang w:val="en-US"/>
        </w:rPr>
      </w:pPr>
    </w:p>
    <w:p w14:paraId="2D05EBFD" w14:textId="77777777" w:rsidR="00605E25" w:rsidRPr="009A53BD" w:rsidRDefault="00605E25" w:rsidP="00605E25">
      <w:pPr>
        <w:rPr>
          <w:rFonts w:ascii="Helvetica" w:hAnsi="Helvetica"/>
          <w:sz w:val="20"/>
          <w:szCs w:val="20"/>
          <w:lang w:val="en-US"/>
        </w:rPr>
      </w:pPr>
    </w:p>
    <w:p w14:paraId="573B1E7A"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3.</w:t>
      </w:r>
      <w:r w:rsidRPr="00553D8F">
        <w:rPr>
          <w:rFonts w:ascii="Helvetica" w:hAnsi="Helvetica"/>
          <w:b/>
          <w:bCs/>
          <w:sz w:val="20"/>
          <w:szCs w:val="20"/>
          <w:lang w:val="en-US"/>
        </w:rPr>
        <w:tab/>
        <w:t xml:space="preserve">TERM </w:t>
      </w:r>
    </w:p>
    <w:p w14:paraId="120D18CC" w14:textId="77777777" w:rsidR="00605E25" w:rsidRPr="009A53BD" w:rsidRDefault="00605E25" w:rsidP="00605E25">
      <w:pPr>
        <w:rPr>
          <w:rFonts w:ascii="Helvetica" w:hAnsi="Helvetica"/>
          <w:sz w:val="20"/>
          <w:szCs w:val="20"/>
          <w:lang w:val="en-US"/>
        </w:rPr>
      </w:pPr>
    </w:p>
    <w:p w14:paraId="1B7D01DC" w14:textId="7257A7FC"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3.01. </w:t>
      </w:r>
      <w:r w:rsidRPr="009A53BD">
        <w:rPr>
          <w:rFonts w:ascii="Helvetica" w:hAnsi="Helvetica"/>
          <w:sz w:val="20"/>
          <w:szCs w:val="20"/>
          <w:lang w:val="en-US"/>
        </w:rPr>
        <w:tab/>
        <w:t xml:space="preserve">The Term shall commence on the date of this Agreement and continue until the Writers has fulfilled his obligations as artist and delivered all material in accordance with his recording agreement with </w:t>
      </w:r>
      <w:r w:rsidR="009A7FC5" w:rsidRPr="009A53BD">
        <w:rPr>
          <w:rFonts w:ascii="Helvetica" w:hAnsi="Helvetica"/>
          <w:sz w:val="20"/>
          <w:szCs w:val="20"/>
          <w:lang w:val="en-US"/>
        </w:rPr>
        <w:t xml:space="preserve">The Label Sunday </w:t>
      </w:r>
      <w:proofErr w:type="spellStart"/>
      <w:r w:rsidR="009A7FC5" w:rsidRPr="009A53BD">
        <w:rPr>
          <w:rFonts w:ascii="Helvetica" w:hAnsi="Helvetica"/>
          <w:sz w:val="20"/>
          <w:szCs w:val="20"/>
          <w:lang w:val="en-US"/>
        </w:rPr>
        <w:t>ApS</w:t>
      </w:r>
      <w:proofErr w:type="spellEnd"/>
      <w:r w:rsidRPr="009A53BD">
        <w:rPr>
          <w:rFonts w:ascii="Helvetica" w:hAnsi="Helvetica"/>
          <w:sz w:val="20"/>
          <w:szCs w:val="20"/>
          <w:lang w:val="en-US"/>
        </w:rPr>
        <w:t xml:space="preserve"> (the “Term”). The publishing rights transferred to the Publisher on all compositions released under this period shall remain with the Publisher for the duration of the copyright.</w:t>
      </w:r>
    </w:p>
    <w:p w14:paraId="25BD0DCB" w14:textId="77777777" w:rsidR="00605E25" w:rsidRPr="009A53BD" w:rsidRDefault="00605E25" w:rsidP="00605E25">
      <w:pPr>
        <w:rPr>
          <w:rFonts w:ascii="Helvetica" w:hAnsi="Helvetica"/>
          <w:sz w:val="20"/>
          <w:szCs w:val="20"/>
          <w:lang w:val="en-US"/>
        </w:rPr>
      </w:pPr>
    </w:p>
    <w:p w14:paraId="60C6F96A" w14:textId="77777777" w:rsidR="00605E25" w:rsidRPr="009A53BD" w:rsidRDefault="00605E25" w:rsidP="00605E25">
      <w:pPr>
        <w:rPr>
          <w:rFonts w:ascii="Helvetica" w:hAnsi="Helvetica"/>
          <w:sz w:val="20"/>
          <w:szCs w:val="20"/>
          <w:lang w:val="en-US"/>
        </w:rPr>
      </w:pPr>
    </w:p>
    <w:p w14:paraId="4C5B3B16"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4.</w:t>
      </w:r>
      <w:r w:rsidRPr="00553D8F">
        <w:rPr>
          <w:rFonts w:ascii="Helvetica" w:hAnsi="Helvetica"/>
          <w:b/>
          <w:bCs/>
          <w:sz w:val="20"/>
          <w:szCs w:val="20"/>
          <w:lang w:val="en-US"/>
        </w:rPr>
        <w:tab/>
        <w:t xml:space="preserve">TERRITORY </w:t>
      </w:r>
    </w:p>
    <w:p w14:paraId="62F6A431" w14:textId="77777777" w:rsidR="00605E25" w:rsidRPr="009A53BD" w:rsidRDefault="00605E25" w:rsidP="00605E25">
      <w:pPr>
        <w:rPr>
          <w:rFonts w:ascii="Helvetica" w:hAnsi="Helvetica"/>
          <w:sz w:val="20"/>
          <w:szCs w:val="20"/>
          <w:lang w:val="en-US"/>
        </w:rPr>
      </w:pPr>
    </w:p>
    <w:p w14:paraId="2B05C68A" w14:textId="27462465" w:rsidR="00605E25" w:rsidRPr="009A53BD" w:rsidRDefault="00605E25" w:rsidP="00615533">
      <w:pPr>
        <w:ind w:firstLine="720"/>
        <w:rPr>
          <w:rFonts w:ascii="Helvetica" w:hAnsi="Helvetica"/>
          <w:sz w:val="20"/>
          <w:szCs w:val="20"/>
          <w:lang w:val="en-US"/>
        </w:rPr>
      </w:pPr>
      <w:r w:rsidRPr="009A53BD">
        <w:rPr>
          <w:rFonts w:ascii="Helvetica" w:hAnsi="Helvetica"/>
          <w:sz w:val="20"/>
          <w:szCs w:val="20"/>
          <w:lang w:val="en-US"/>
        </w:rPr>
        <w:t>4.01.</w:t>
      </w:r>
      <w:r w:rsidRPr="009A53BD">
        <w:rPr>
          <w:rFonts w:ascii="Helvetica" w:hAnsi="Helvetica"/>
          <w:sz w:val="20"/>
          <w:szCs w:val="20"/>
          <w:lang w:val="en-US"/>
        </w:rPr>
        <w:tab/>
        <w:t xml:space="preserve"> The </w:t>
      </w:r>
      <w:r w:rsidR="00D64B7D">
        <w:rPr>
          <w:rFonts w:ascii="Helvetica" w:hAnsi="Helvetica"/>
          <w:sz w:val="20"/>
          <w:szCs w:val="20"/>
          <w:lang w:val="en-US"/>
        </w:rPr>
        <w:t>Universe.</w:t>
      </w:r>
    </w:p>
    <w:p w14:paraId="179E74B3" w14:textId="77777777" w:rsidR="00605E25" w:rsidRPr="009A53BD" w:rsidRDefault="00605E25" w:rsidP="00605E25">
      <w:pPr>
        <w:rPr>
          <w:rFonts w:ascii="Helvetica" w:hAnsi="Helvetica"/>
          <w:sz w:val="20"/>
          <w:szCs w:val="20"/>
          <w:lang w:val="en-US"/>
        </w:rPr>
      </w:pPr>
    </w:p>
    <w:p w14:paraId="34EFC554" w14:textId="77777777" w:rsidR="00605E25" w:rsidRPr="009A53BD" w:rsidRDefault="00605E25" w:rsidP="00605E25">
      <w:pPr>
        <w:rPr>
          <w:rFonts w:ascii="Helvetica" w:hAnsi="Helvetica"/>
          <w:sz w:val="20"/>
          <w:szCs w:val="20"/>
          <w:lang w:val="en-US"/>
        </w:rPr>
      </w:pPr>
    </w:p>
    <w:p w14:paraId="6D71FA3C"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5.</w:t>
      </w:r>
      <w:r w:rsidRPr="00553D8F">
        <w:rPr>
          <w:rFonts w:ascii="Helvetica" w:hAnsi="Helvetica"/>
          <w:b/>
          <w:bCs/>
          <w:sz w:val="20"/>
          <w:szCs w:val="20"/>
          <w:lang w:val="en-US"/>
        </w:rPr>
        <w:tab/>
        <w:t xml:space="preserve">COMMITMENTS </w:t>
      </w:r>
    </w:p>
    <w:p w14:paraId="4899BE04" w14:textId="77777777" w:rsidR="00605E25" w:rsidRPr="009A53BD" w:rsidRDefault="00605E25" w:rsidP="00605E25">
      <w:pPr>
        <w:rPr>
          <w:rFonts w:ascii="Helvetica" w:hAnsi="Helvetica"/>
          <w:sz w:val="20"/>
          <w:szCs w:val="20"/>
          <w:lang w:val="en-US"/>
        </w:rPr>
      </w:pPr>
    </w:p>
    <w:p w14:paraId="4D1B80C9"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5.01. </w:t>
      </w:r>
      <w:r w:rsidRPr="009A53BD">
        <w:rPr>
          <w:rFonts w:ascii="Helvetica" w:hAnsi="Helvetica"/>
          <w:sz w:val="20"/>
          <w:szCs w:val="20"/>
          <w:lang w:val="en-US"/>
        </w:rPr>
        <w:tab/>
        <w:t xml:space="preserve">The Writers shall provide the Publisher with information on all Compositions under this Agreement so the Publisher can fulfill his obligations and protect the Compositions. </w:t>
      </w:r>
    </w:p>
    <w:p w14:paraId="332876FD" w14:textId="77777777" w:rsidR="00605E25" w:rsidRPr="009A53BD" w:rsidRDefault="00605E25" w:rsidP="00605E25">
      <w:pPr>
        <w:jc w:val="both"/>
        <w:rPr>
          <w:rFonts w:ascii="Helvetica" w:hAnsi="Helvetica"/>
          <w:sz w:val="20"/>
          <w:szCs w:val="20"/>
          <w:lang w:val="en-US"/>
        </w:rPr>
      </w:pPr>
    </w:p>
    <w:p w14:paraId="326984D4" w14:textId="15501758"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5.02. </w:t>
      </w:r>
      <w:r w:rsidRPr="009A53BD">
        <w:rPr>
          <w:rFonts w:ascii="Helvetica" w:hAnsi="Helvetica"/>
          <w:sz w:val="20"/>
          <w:szCs w:val="20"/>
          <w:lang w:val="en-US"/>
        </w:rPr>
        <w:tab/>
        <w:t xml:space="preserve">The Publisher shall register the Compositions with the Collection Societies and with any other </w:t>
      </w:r>
      <w:r w:rsidR="005E731B" w:rsidRPr="009A53BD">
        <w:rPr>
          <w:rFonts w:ascii="Helvetica" w:hAnsi="Helvetica"/>
          <w:sz w:val="20"/>
          <w:szCs w:val="20"/>
          <w:lang w:val="en-US"/>
        </w:rPr>
        <w:t xml:space="preserve">The Label Sunday </w:t>
      </w:r>
      <w:proofErr w:type="spellStart"/>
      <w:r w:rsidR="005E731B" w:rsidRPr="009A53BD">
        <w:rPr>
          <w:rFonts w:ascii="Helvetica" w:hAnsi="Helvetica"/>
          <w:sz w:val="20"/>
          <w:szCs w:val="20"/>
          <w:lang w:val="en-US"/>
        </w:rPr>
        <w:t>ApS</w:t>
      </w:r>
      <w:proofErr w:type="spellEnd"/>
      <w:r w:rsidRPr="009A53BD">
        <w:rPr>
          <w:rFonts w:ascii="Helvetica" w:hAnsi="Helvetica"/>
          <w:sz w:val="20"/>
          <w:szCs w:val="20"/>
          <w:lang w:val="en-US"/>
        </w:rPr>
        <w:t xml:space="preserve"> publishing affiliates as soon as possible after receiving full information on all Compositions. The Publisher can sign such work registrations on the Writers’ behalf. </w:t>
      </w:r>
    </w:p>
    <w:p w14:paraId="15198658" w14:textId="77777777" w:rsidR="00605E25" w:rsidRPr="009A53BD" w:rsidRDefault="00605E25" w:rsidP="00605E25">
      <w:pPr>
        <w:jc w:val="both"/>
        <w:rPr>
          <w:rFonts w:ascii="Helvetica" w:hAnsi="Helvetica"/>
          <w:sz w:val="20"/>
          <w:szCs w:val="20"/>
          <w:lang w:val="en-US"/>
        </w:rPr>
      </w:pPr>
    </w:p>
    <w:p w14:paraId="0F43A2D5"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5.03. </w:t>
      </w:r>
      <w:r w:rsidRPr="009A53BD">
        <w:rPr>
          <w:rFonts w:ascii="Helvetica" w:hAnsi="Helvetica"/>
          <w:sz w:val="20"/>
          <w:szCs w:val="20"/>
          <w:lang w:val="en-US"/>
        </w:rPr>
        <w:tab/>
        <w:t xml:space="preserve">The Publisher undertakes to, after consultation with the Writers, exert its best reasonable efforts to obtain synchronization licenses, and to otherwise commercially exploit the Writers’ songs. The Publisher shall to its best ability see to that all revenues from the Compositions are collected. </w:t>
      </w:r>
    </w:p>
    <w:p w14:paraId="30CA7615" w14:textId="77777777" w:rsidR="00605E25" w:rsidRPr="009A53BD" w:rsidRDefault="00605E25" w:rsidP="00605E25">
      <w:pPr>
        <w:rPr>
          <w:rFonts w:ascii="Helvetica" w:hAnsi="Helvetica"/>
          <w:sz w:val="20"/>
          <w:szCs w:val="20"/>
          <w:lang w:val="en-US"/>
        </w:rPr>
      </w:pPr>
    </w:p>
    <w:p w14:paraId="6220E004" w14:textId="77777777" w:rsidR="00605E25" w:rsidRPr="009A53BD" w:rsidRDefault="00605E25" w:rsidP="00605E25">
      <w:pPr>
        <w:rPr>
          <w:rFonts w:ascii="Helvetica" w:hAnsi="Helvetica"/>
          <w:sz w:val="20"/>
          <w:szCs w:val="20"/>
          <w:lang w:val="en-US"/>
        </w:rPr>
      </w:pPr>
    </w:p>
    <w:p w14:paraId="223ED1DF"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6.</w:t>
      </w:r>
      <w:r w:rsidRPr="009A53BD">
        <w:rPr>
          <w:rFonts w:ascii="Helvetica" w:hAnsi="Helvetica"/>
          <w:sz w:val="20"/>
          <w:szCs w:val="20"/>
          <w:lang w:val="en-US"/>
        </w:rPr>
        <w:tab/>
        <w:t xml:space="preserve">[INTENTIONALLY DELETED] </w:t>
      </w:r>
    </w:p>
    <w:p w14:paraId="5F061860" w14:textId="77777777" w:rsidR="00605E25" w:rsidRPr="009A53BD" w:rsidRDefault="00605E25" w:rsidP="00605E25">
      <w:pPr>
        <w:rPr>
          <w:rFonts w:ascii="Helvetica" w:hAnsi="Helvetica"/>
          <w:sz w:val="20"/>
          <w:szCs w:val="20"/>
          <w:lang w:val="en-US"/>
        </w:rPr>
      </w:pPr>
    </w:p>
    <w:p w14:paraId="07E1F5D7" w14:textId="77777777" w:rsidR="00605E25" w:rsidRPr="009A53BD" w:rsidRDefault="00605E25" w:rsidP="00605E25">
      <w:pPr>
        <w:rPr>
          <w:rFonts w:ascii="Helvetica" w:hAnsi="Helvetica"/>
          <w:sz w:val="20"/>
          <w:szCs w:val="20"/>
          <w:lang w:val="en-US"/>
        </w:rPr>
      </w:pPr>
    </w:p>
    <w:p w14:paraId="02A10037"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 xml:space="preserve">7. </w:t>
      </w:r>
      <w:r w:rsidRPr="00553D8F">
        <w:rPr>
          <w:rFonts w:ascii="Helvetica" w:hAnsi="Helvetica"/>
          <w:b/>
          <w:bCs/>
          <w:sz w:val="20"/>
          <w:szCs w:val="20"/>
          <w:lang w:val="en-US"/>
        </w:rPr>
        <w:tab/>
        <w:t xml:space="preserve">ASSIGNMENT OF RIGHTS </w:t>
      </w:r>
    </w:p>
    <w:p w14:paraId="7591FFEA" w14:textId="77777777" w:rsidR="00605E25" w:rsidRPr="009A53BD" w:rsidRDefault="00605E25" w:rsidP="00605E25">
      <w:pPr>
        <w:rPr>
          <w:rFonts w:ascii="Helvetica" w:hAnsi="Helvetica"/>
          <w:sz w:val="20"/>
          <w:szCs w:val="20"/>
          <w:lang w:val="en-US"/>
        </w:rPr>
      </w:pPr>
    </w:p>
    <w:p w14:paraId="7D13AE37"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7.01. </w:t>
      </w:r>
      <w:r w:rsidRPr="009A53BD">
        <w:rPr>
          <w:rFonts w:ascii="Helvetica" w:hAnsi="Helvetica"/>
          <w:sz w:val="20"/>
          <w:szCs w:val="20"/>
          <w:lang w:val="en-US"/>
        </w:rPr>
        <w:tab/>
        <w:t xml:space="preserve">The Writers hereby assign to the Publisher or its successors and to its partners the unrestricted rights to dispose of all Compositions under this Agreement. The Publisher’s rights shall thus include: </w:t>
      </w:r>
    </w:p>
    <w:p w14:paraId="770F6EA3" w14:textId="77777777" w:rsidR="00605E25" w:rsidRPr="009A53BD" w:rsidRDefault="00605E25" w:rsidP="00605E25">
      <w:pPr>
        <w:jc w:val="both"/>
        <w:rPr>
          <w:rFonts w:ascii="Helvetica" w:hAnsi="Helvetica"/>
          <w:sz w:val="20"/>
          <w:szCs w:val="20"/>
          <w:lang w:val="en-US"/>
        </w:rPr>
      </w:pPr>
    </w:p>
    <w:p w14:paraId="26144A65" w14:textId="76C062D5" w:rsidR="00605E25" w:rsidRPr="009A53BD" w:rsidRDefault="00605E25" w:rsidP="00615533">
      <w:pPr>
        <w:ind w:left="1440"/>
        <w:jc w:val="both"/>
        <w:rPr>
          <w:rFonts w:ascii="Helvetica" w:hAnsi="Helvetica"/>
          <w:sz w:val="20"/>
          <w:szCs w:val="20"/>
          <w:lang w:val="en-US"/>
        </w:rPr>
      </w:pPr>
      <w:r w:rsidRPr="009A53BD">
        <w:rPr>
          <w:rFonts w:ascii="Helvetica" w:hAnsi="Helvetica"/>
          <w:sz w:val="20"/>
          <w:szCs w:val="20"/>
          <w:lang w:val="en-US"/>
        </w:rPr>
        <w:t xml:space="preserve">(a) Direct licensing or indirect licensing and exploitation of the Compositions, including the right to license broadcasting or other public performance by all and any methods (and in all and any forms) Whether now known or hereafter developed, and licensing of the manufacture, distribution and sale of phonograms or other sound media whether now known or hereafter developed containing one or more Compositions by all and any methods whether now known or hereafter developed including electronic transfer. </w:t>
      </w:r>
    </w:p>
    <w:p w14:paraId="7376BCCF" w14:textId="77777777" w:rsidR="00605E25" w:rsidRPr="009A53BD" w:rsidRDefault="00605E25" w:rsidP="00605E25">
      <w:pPr>
        <w:jc w:val="both"/>
        <w:rPr>
          <w:rFonts w:ascii="Helvetica" w:hAnsi="Helvetica"/>
          <w:sz w:val="20"/>
          <w:szCs w:val="20"/>
          <w:lang w:val="en-US"/>
        </w:rPr>
      </w:pPr>
    </w:p>
    <w:p w14:paraId="2D365347" w14:textId="4450124B"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(b) </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The right to print, publish, sell and issue copies to the public in </w:t>
      </w:r>
    </w:p>
    <w:p w14:paraId="18258ADC"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any form and by any means whatsoever and to print, publish and sell sheet </w:t>
      </w:r>
    </w:p>
    <w:p w14:paraId="734CD902"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music, orchestration arrangements and other editions in all forms and by any </w:t>
      </w:r>
    </w:p>
    <w:p w14:paraId="662E1FAE"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means. </w:t>
      </w:r>
    </w:p>
    <w:p w14:paraId="12823D17" w14:textId="77777777" w:rsidR="00605E25" w:rsidRPr="009A53BD" w:rsidRDefault="00605E25" w:rsidP="00605E25">
      <w:pPr>
        <w:jc w:val="both"/>
        <w:rPr>
          <w:rFonts w:ascii="Helvetica" w:hAnsi="Helvetica"/>
          <w:sz w:val="20"/>
          <w:szCs w:val="20"/>
          <w:lang w:val="en-US"/>
        </w:rPr>
      </w:pPr>
    </w:p>
    <w:p w14:paraId="296E5DE5" w14:textId="350F12E8"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(c) </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The right, subject to the Writers prior approval, to grant </w:t>
      </w:r>
    </w:p>
    <w:p w14:paraId="0A14D90F"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permission for and license the use of the Compositions in television and radio </w:t>
      </w:r>
    </w:p>
    <w:p w14:paraId="5CD7D722"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advertising and other Synchronizations. </w:t>
      </w:r>
    </w:p>
    <w:p w14:paraId="5F652684" w14:textId="77777777" w:rsidR="00605E25" w:rsidRPr="009A53BD" w:rsidRDefault="00605E25" w:rsidP="00605E25">
      <w:pPr>
        <w:jc w:val="both"/>
        <w:rPr>
          <w:rFonts w:ascii="Helvetica" w:hAnsi="Helvetica"/>
          <w:sz w:val="20"/>
          <w:szCs w:val="20"/>
          <w:lang w:val="en-US"/>
        </w:rPr>
      </w:pPr>
    </w:p>
    <w:p w14:paraId="468376C3" w14:textId="41505D32"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(d)</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The right, subject to the Writers prior approval, to grant </w:t>
      </w:r>
    </w:p>
    <w:p w14:paraId="3C6FE464"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permission for and license Grand Rights. </w:t>
      </w:r>
    </w:p>
    <w:p w14:paraId="2B99AA18" w14:textId="77777777" w:rsidR="00605E25" w:rsidRPr="009A53BD" w:rsidRDefault="00605E25" w:rsidP="00605E25">
      <w:pPr>
        <w:jc w:val="both"/>
        <w:rPr>
          <w:rFonts w:ascii="Helvetica" w:hAnsi="Helvetica"/>
          <w:sz w:val="20"/>
          <w:szCs w:val="20"/>
          <w:lang w:val="en-US"/>
        </w:rPr>
      </w:pPr>
    </w:p>
    <w:p w14:paraId="62EB7DBE" w14:textId="42242009" w:rsidR="00605E25" w:rsidRPr="009A53BD" w:rsidRDefault="00605E25" w:rsidP="00615533">
      <w:pPr>
        <w:ind w:left="1440"/>
        <w:jc w:val="both"/>
        <w:rPr>
          <w:rFonts w:ascii="Helvetica" w:hAnsi="Helvetica"/>
          <w:sz w:val="20"/>
          <w:szCs w:val="20"/>
          <w:lang w:val="en-US"/>
        </w:rPr>
      </w:pPr>
      <w:r w:rsidRPr="009A53BD">
        <w:rPr>
          <w:rFonts w:ascii="Helvetica" w:hAnsi="Helvetica"/>
          <w:sz w:val="20"/>
          <w:szCs w:val="20"/>
          <w:lang w:val="en-US"/>
        </w:rPr>
        <w:t xml:space="preserve">(e) </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The right, subject to the Writers prior approval, to grant permission for and license local cover versions with new lyrics, arrangements and other modifications of the Work. </w:t>
      </w:r>
    </w:p>
    <w:p w14:paraId="7F43D63C" w14:textId="77777777" w:rsidR="00605E25" w:rsidRPr="009A53BD" w:rsidRDefault="00605E25" w:rsidP="00605E25">
      <w:pPr>
        <w:jc w:val="both"/>
        <w:rPr>
          <w:rFonts w:ascii="Helvetica" w:hAnsi="Helvetica"/>
          <w:sz w:val="20"/>
          <w:szCs w:val="20"/>
          <w:lang w:val="en-US"/>
        </w:rPr>
      </w:pPr>
    </w:p>
    <w:p w14:paraId="687EB16F" w14:textId="15EABC87" w:rsidR="00605E25" w:rsidRPr="009A53BD" w:rsidRDefault="00605E25" w:rsidP="00615533">
      <w:pPr>
        <w:ind w:left="1440"/>
        <w:jc w:val="both"/>
        <w:rPr>
          <w:rFonts w:ascii="Helvetica" w:hAnsi="Helvetica"/>
          <w:sz w:val="20"/>
          <w:szCs w:val="20"/>
          <w:lang w:val="en-US"/>
        </w:rPr>
      </w:pPr>
      <w:r w:rsidRPr="009A53BD">
        <w:rPr>
          <w:rFonts w:ascii="Helvetica" w:hAnsi="Helvetica"/>
          <w:sz w:val="20"/>
          <w:szCs w:val="20"/>
          <w:lang w:val="en-US"/>
        </w:rPr>
        <w:lastRenderedPageBreak/>
        <w:t xml:space="preserve">(f) </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The collection of all mechanical, performing and other fees in the Territory from Collection Societies or third parties in respect of the Compositions. In the case Where a Collection Society in any Territory does not license any of the rights included in this Agreement it is understood that the Publisher may license said right or rights directly, in which case all fees collected by the Publisher shall be distributed in accordance with this Agreement. </w:t>
      </w:r>
    </w:p>
    <w:p w14:paraId="5F69D00E" w14:textId="77777777" w:rsidR="00605E25" w:rsidRPr="009A53BD" w:rsidRDefault="00605E25" w:rsidP="00605E25">
      <w:pPr>
        <w:jc w:val="both"/>
        <w:rPr>
          <w:rFonts w:ascii="Helvetica" w:hAnsi="Helvetica"/>
          <w:sz w:val="20"/>
          <w:szCs w:val="20"/>
          <w:lang w:val="en-US"/>
        </w:rPr>
      </w:pPr>
    </w:p>
    <w:p w14:paraId="795F9607" w14:textId="77777777" w:rsidR="00605E25" w:rsidRPr="009A53BD" w:rsidRDefault="00605E25" w:rsidP="006F2771">
      <w:pPr>
        <w:ind w:left="584"/>
        <w:jc w:val="both"/>
        <w:rPr>
          <w:rFonts w:ascii="Helvetica" w:hAnsi="Helvetica"/>
          <w:sz w:val="20"/>
          <w:szCs w:val="20"/>
          <w:lang w:val="en-US"/>
        </w:rPr>
      </w:pPr>
      <w:r w:rsidRPr="009A53BD">
        <w:rPr>
          <w:rFonts w:ascii="Helvetica" w:hAnsi="Helvetica"/>
          <w:sz w:val="20"/>
          <w:szCs w:val="20"/>
          <w:lang w:val="en-US"/>
        </w:rPr>
        <w:t>7.02.</w:t>
      </w:r>
      <w:r w:rsidRPr="009A53BD">
        <w:rPr>
          <w:rFonts w:ascii="Helvetica" w:hAnsi="Helvetica"/>
          <w:sz w:val="20"/>
          <w:szCs w:val="20"/>
          <w:lang w:val="en-US"/>
        </w:rPr>
        <w:tab/>
        <w:t xml:space="preserve"> This assignment of rights is subject to the limitations following from any membership contract which the Writers have signed with Koda or a similar Society. Should such contract cease to be in force, the rights under said contract shall vest in the Publisher. </w:t>
      </w:r>
    </w:p>
    <w:p w14:paraId="630B8ECA" w14:textId="77777777" w:rsidR="00605E25" w:rsidRPr="009A53BD" w:rsidRDefault="00605E25" w:rsidP="00605E25">
      <w:pPr>
        <w:jc w:val="both"/>
        <w:rPr>
          <w:rFonts w:ascii="Helvetica" w:hAnsi="Helvetica"/>
          <w:sz w:val="20"/>
          <w:szCs w:val="20"/>
          <w:lang w:val="en-US"/>
        </w:rPr>
      </w:pPr>
    </w:p>
    <w:p w14:paraId="4D71CC26" w14:textId="237B8457" w:rsidR="00605E25" w:rsidRPr="009A53BD" w:rsidRDefault="00605E25" w:rsidP="006F2771">
      <w:pPr>
        <w:ind w:left="584"/>
        <w:jc w:val="both"/>
        <w:rPr>
          <w:rFonts w:ascii="Helvetica" w:hAnsi="Helvetica"/>
          <w:sz w:val="20"/>
          <w:szCs w:val="20"/>
          <w:lang w:val="en-US"/>
        </w:rPr>
      </w:pPr>
      <w:r w:rsidRPr="009A53BD">
        <w:rPr>
          <w:rFonts w:ascii="Helvetica" w:hAnsi="Helvetica"/>
          <w:sz w:val="20"/>
          <w:szCs w:val="20"/>
          <w:lang w:val="en-US"/>
        </w:rPr>
        <w:t>7.03.</w:t>
      </w:r>
      <w:r w:rsidRPr="009A53BD">
        <w:rPr>
          <w:rFonts w:ascii="Helvetica" w:hAnsi="Helvetica"/>
          <w:sz w:val="20"/>
          <w:szCs w:val="20"/>
          <w:lang w:val="en-US"/>
        </w:rPr>
        <w:tab/>
        <w:t xml:space="preserve"> The Publisher can assign the assigned rights under this agreement to a third</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party, in whole or in part, with or without right for this third party to assign the rights to someone else. </w:t>
      </w:r>
    </w:p>
    <w:p w14:paraId="21B1B5CF" w14:textId="77777777" w:rsidR="00605E25" w:rsidRPr="009A53BD" w:rsidRDefault="00605E25" w:rsidP="00605E25">
      <w:pPr>
        <w:jc w:val="both"/>
        <w:rPr>
          <w:rFonts w:ascii="Helvetica" w:hAnsi="Helvetica"/>
          <w:sz w:val="20"/>
          <w:szCs w:val="20"/>
          <w:lang w:val="en-US"/>
        </w:rPr>
      </w:pPr>
    </w:p>
    <w:p w14:paraId="39987E2C" w14:textId="77777777" w:rsidR="00605E25" w:rsidRPr="009A53BD" w:rsidRDefault="00605E25" w:rsidP="006F2771">
      <w:pPr>
        <w:ind w:left="584"/>
        <w:jc w:val="both"/>
        <w:rPr>
          <w:rFonts w:ascii="Helvetica" w:hAnsi="Helvetica"/>
          <w:sz w:val="20"/>
          <w:szCs w:val="20"/>
          <w:lang w:val="en-US"/>
        </w:rPr>
      </w:pPr>
      <w:r w:rsidRPr="009A53BD">
        <w:rPr>
          <w:rFonts w:ascii="Helvetica" w:hAnsi="Helvetica"/>
          <w:sz w:val="20"/>
          <w:szCs w:val="20"/>
          <w:lang w:val="en-US"/>
        </w:rPr>
        <w:t>7.04.</w:t>
      </w:r>
      <w:r w:rsidRPr="009A53BD">
        <w:rPr>
          <w:rFonts w:ascii="Helvetica" w:hAnsi="Helvetica"/>
          <w:sz w:val="20"/>
          <w:szCs w:val="20"/>
          <w:lang w:val="en-US"/>
        </w:rPr>
        <w:tab/>
        <w:t xml:space="preserve"> The assignment of the Compositions is valid for the entire Territory and the full Term plus the Retention Period. After the expiration of the Retention Period all rights will return to the Writers. </w:t>
      </w:r>
    </w:p>
    <w:p w14:paraId="2A2D2BC3" w14:textId="77777777" w:rsidR="00605E25" w:rsidRPr="009A53BD" w:rsidRDefault="00605E25" w:rsidP="00605E25">
      <w:pPr>
        <w:jc w:val="both"/>
        <w:rPr>
          <w:rFonts w:ascii="Helvetica" w:hAnsi="Helvetica"/>
          <w:sz w:val="20"/>
          <w:szCs w:val="20"/>
          <w:lang w:val="en-US"/>
        </w:rPr>
      </w:pPr>
    </w:p>
    <w:p w14:paraId="21F4A026" w14:textId="77777777" w:rsidR="00605E25" w:rsidRPr="009A53BD" w:rsidRDefault="00605E25" w:rsidP="006F2771">
      <w:pPr>
        <w:ind w:left="584"/>
        <w:jc w:val="both"/>
        <w:rPr>
          <w:rFonts w:ascii="Helvetica" w:hAnsi="Helvetica"/>
          <w:sz w:val="20"/>
          <w:szCs w:val="20"/>
          <w:lang w:val="en-US"/>
        </w:rPr>
      </w:pPr>
      <w:r w:rsidRPr="009A53BD">
        <w:rPr>
          <w:rFonts w:ascii="Helvetica" w:hAnsi="Helvetica"/>
          <w:sz w:val="20"/>
          <w:szCs w:val="20"/>
          <w:lang w:val="en-US"/>
        </w:rPr>
        <w:t xml:space="preserve">7.05. </w:t>
      </w:r>
      <w:r w:rsidRPr="009A53BD">
        <w:rPr>
          <w:rFonts w:ascii="Helvetica" w:hAnsi="Helvetica"/>
          <w:sz w:val="20"/>
          <w:szCs w:val="20"/>
          <w:lang w:val="en-US"/>
        </w:rPr>
        <w:tab/>
        <w:t xml:space="preserve">The Publisher has the right to use the Writers’ name and to publish pre-approved information about the Writers in all media and </w:t>
      </w:r>
      <w:proofErr w:type="gramStart"/>
      <w:r w:rsidRPr="009A53BD">
        <w:rPr>
          <w:rFonts w:ascii="Helvetica" w:hAnsi="Helvetica"/>
          <w:sz w:val="20"/>
          <w:szCs w:val="20"/>
          <w:lang w:val="en-US"/>
        </w:rPr>
        <w:t>by all means whether</w:t>
      </w:r>
      <w:proofErr w:type="gramEnd"/>
      <w:r w:rsidRPr="009A53BD">
        <w:rPr>
          <w:rFonts w:ascii="Helvetica" w:hAnsi="Helvetica"/>
          <w:sz w:val="20"/>
          <w:szCs w:val="20"/>
          <w:lang w:val="en-US"/>
        </w:rPr>
        <w:t xml:space="preserve"> currently known or hereafter developed within the context of the Publisher’s operations. </w:t>
      </w:r>
    </w:p>
    <w:p w14:paraId="40B09025" w14:textId="77777777" w:rsidR="00605E25" w:rsidRPr="009A53BD" w:rsidRDefault="00605E25" w:rsidP="00605E25">
      <w:pPr>
        <w:rPr>
          <w:rFonts w:ascii="Helvetica" w:hAnsi="Helvetica"/>
          <w:sz w:val="20"/>
          <w:szCs w:val="20"/>
          <w:lang w:val="en-US"/>
        </w:rPr>
      </w:pPr>
    </w:p>
    <w:p w14:paraId="5096BA13" w14:textId="77777777" w:rsidR="00605E25" w:rsidRPr="009A53BD" w:rsidRDefault="00605E25" w:rsidP="00605E25">
      <w:pPr>
        <w:rPr>
          <w:rFonts w:ascii="Helvetica" w:hAnsi="Helvetica"/>
          <w:sz w:val="20"/>
          <w:szCs w:val="20"/>
          <w:lang w:val="en-US"/>
        </w:rPr>
      </w:pPr>
    </w:p>
    <w:p w14:paraId="416D548D"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8. </w:t>
      </w:r>
      <w:r w:rsidRPr="009A53BD">
        <w:rPr>
          <w:rFonts w:ascii="Helvetica" w:hAnsi="Helvetica"/>
          <w:sz w:val="20"/>
          <w:szCs w:val="20"/>
          <w:lang w:val="en-US"/>
        </w:rPr>
        <w:tab/>
        <w:t>[|NTENTIONALLY DELETED]</w:t>
      </w:r>
    </w:p>
    <w:p w14:paraId="1A518369" w14:textId="77777777" w:rsidR="00605E25" w:rsidRPr="009A53BD" w:rsidRDefault="00605E25" w:rsidP="00605E25">
      <w:pPr>
        <w:rPr>
          <w:rFonts w:ascii="Helvetica" w:hAnsi="Helvetica"/>
          <w:sz w:val="20"/>
          <w:szCs w:val="20"/>
          <w:lang w:val="en-US"/>
        </w:rPr>
      </w:pPr>
    </w:p>
    <w:p w14:paraId="442B12FC" w14:textId="77777777" w:rsidR="00605E25" w:rsidRPr="009A53BD" w:rsidRDefault="00605E25" w:rsidP="00605E25">
      <w:pPr>
        <w:rPr>
          <w:rFonts w:ascii="Helvetica" w:hAnsi="Helvetica"/>
          <w:sz w:val="20"/>
          <w:szCs w:val="20"/>
          <w:lang w:val="en-US"/>
        </w:rPr>
      </w:pPr>
    </w:p>
    <w:p w14:paraId="43841E18"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9.</w:t>
      </w:r>
      <w:r w:rsidRPr="00553D8F">
        <w:rPr>
          <w:rFonts w:ascii="Helvetica" w:hAnsi="Helvetica"/>
          <w:b/>
          <w:bCs/>
          <w:sz w:val="20"/>
          <w:szCs w:val="20"/>
          <w:lang w:val="en-US"/>
        </w:rPr>
        <w:tab/>
        <w:t xml:space="preserve">ROYALTIES </w:t>
      </w:r>
    </w:p>
    <w:p w14:paraId="3E8362AC" w14:textId="77777777" w:rsidR="00605E25" w:rsidRPr="009A53BD" w:rsidRDefault="00605E25" w:rsidP="00605E25">
      <w:pPr>
        <w:rPr>
          <w:rFonts w:ascii="Helvetica" w:hAnsi="Helvetica"/>
          <w:sz w:val="20"/>
          <w:szCs w:val="20"/>
          <w:lang w:val="en-US"/>
        </w:rPr>
      </w:pPr>
    </w:p>
    <w:p w14:paraId="516D4629"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9.0</w:t>
      </w:r>
      <w:r w:rsidR="00132C94" w:rsidRPr="009A53BD">
        <w:rPr>
          <w:rFonts w:ascii="Helvetica" w:hAnsi="Helvetica"/>
          <w:sz w:val="20"/>
          <w:szCs w:val="20"/>
          <w:lang w:val="en-US"/>
        </w:rPr>
        <w:t>1</w:t>
      </w:r>
      <w:r w:rsidRPr="009A53BD">
        <w:rPr>
          <w:rFonts w:ascii="Helvetica" w:hAnsi="Helvetica"/>
          <w:sz w:val="20"/>
          <w:szCs w:val="20"/>
          <w:lang w:val="en-US"/>
        </w:rPr>
        <w:t xml:space="preserve"> </w:t>
      </w:r>
      <w:r w:rsidRPr="009A53BD">
        <w:rPr>
          <w:rFonts w:ascii="Helvetica" w:hAnsi="Helvetica"/>
          <w:sz w:val="20"/>
          <w:szCs w:val="20"/>
          <w:lang w:val="en-US"/>
        </w:rPr>
        <w:tab/>
        <w:t>All income earned from the Compositions shall be calculated At Source according to the following</w:t>
      </w:r>
      <w:r w:rsidR="00132C94" w:rsidRPr="009A53BD">
        <w:rPr>
          <w:rFonts w:ascii="Helvetica" w:hAnsi="Helvetica"/>
          <w:sz w:val="20"/>
          <w:szCs w:val="20"/>
          <w:lang w:val="en-US"/>
        </w:rPr>
        <w:t xml:space="preserve"> splits:</w:t>
      </w:r>
      <w:r w:rsidRPr="009A53BD">
        <w:rPr>
          <w:rFonts w:ascii="Helvetica" w:hAnsi="Helvetica"/>
          <w:sz w:val="20"/>
          <w:szCs w:val="20"/>
          <w:lang w:val="en-US"/>
        </w:rPr>
        <w:t xml:space="preserve"> </w:t>
      </w:r>
    </w:p>
    <w:p w14:paraId="68297F63" w14:textId="77777777" w:rsidR="00605E25" w:rsidRPr="009A53BD" w:rsidRDefault="00605E25" w:rsidP="00605E25">
      <w:pPr>
        <w:jc w:val="both"/>
        <w:rPr>
          <w:rFonts w:ascii="Helvetica" w:hAnsi="Helvetica"/>
          <w:sz w:val="20"/>
          <w:szCs w:val="20"/>
          <w:lang w:val="en-US"/>
        </w:rPr>
      </w:pPr>
    </w:p>
    <w:p w14:paraId="1B08F9C5" w14:textId="44F34337" w:rsidR="00605E25" w:rsidRPr="009A53BD" w:rsidRDefault="00605E25" w:rsidP="006F2771">
      <w:pPr>
        <w:ind w:firstLine="720"/>
        <w:jc w:val="both"/>
        <w:rPr>
          <w:rFonts w:ascii="Helvetica" w:hAnsi="Helvetica"/>
          <w:sz w:val="20"/>
          <w:szCs w:val="20"/>
          <w:lang w:val="en-US"/>
        </w:rPr>
      </w:pPr>
      <w:r>
        <w:rPr>
          <w:rFonts w:ascii="Helvetica" w:hAnsi="Helvetica"/>
          <w:sz w:val="20"/>
        </w:rPr>
        <w:t xml:space="preserve">Mechanical income: 50% to the Writers and 50% to the Publisher.</w:t>
      </w:r>
    </w:p>
    <w:p w14:paraId="4262B742" w14:textId="12732895" w:rsidR="00605E25" w:rsidRPr="009A53BD" w:rsidRDefault="00605E25" w:rsidP="006F2771">
      <w:pPr>
        <w:ind w:firstLine="720"/>
        <w:jc w:val="both"/>
        <w:rPr>
          <w:rFonts w:ascii="Helvetica" w:hAnsi="Helvetica"/>
          <w:sz w:val="20"/>
          <w:szCs w:val="20"/>
          <w:lang w:val="en-US"/>
        </w:rPr>
      </w:pPr>
      <w:r>
        <w:rPr>
          <w:rFonts w:ascii="Helvetica" w:hAnsi="Helvetica"/>
          <w:sz w:val="20"/>
        </w:rPr>
        <w:t xml:space="preserve">Performance income: 50% to the Writers and 50% to the Publisher.</w:t>
      </w:r>
    </w:p>
    <w:p w14:paraId="601D3DC2" w14:textId="77777777" w:rsidR="00605E25" w:rsidRPr="009A53BD" w:rsidRDefault="00605E25" w:rsidP="006F2771">
      <w:pPr>
        <w:ind w:left="720"/>
        <w:jc w:val="both"/>
        <w:rPr>
          <w:rFonts w:ascii="Helvetica" w:hAnsi="Helvetica"/>
          <w:sz w:val="20"/>
          <w:szCs w:val="20"/>
          <w:lang w:val="en-US"/>
        </w:rPr>
      </w:pPr>
      <w:r>
        <w:rPr>
          <w:rFonts w:ascii="Helvetica" w:hAnsi="Helvetica"/>
          <w:sz w:val="20"/>
        </w:rPr>
        <w:t xml:space="preserve">Synchronization: 50% to the Writers and 50% to the Publisher.</w:t>
      </w:r>
      <w:r>
        <w:rPr>
          <w:rFonts w:ascii="Helvetica" w:hAnsi="Helvetica"/>
          <w:sz w:val="20"/>
        </w:rPr>
        <w:br/>
      </w:r>
      <w:r>
        <w:rPr>
          <w:rFonts w:ascii="Helvetica" w:hAnsi="Helvetica"/>
          <w:sz w:val="20"/>
        </w:rPr>
        <w:t xml:space="preserve">Other Income: 50% to the Writers and 50% to the Publisher.</w:t>
      </w:r>
    </w:p>
    <w:p w14:paraId="5CD73310" w14:textId="77777777" w:rsidR="00605E25" w:rsidRPr="009A53BD" w:rsidRDefault="00605E25" w:rsidP="00605E25">
      <w:pPr>
        <w:jc w:val="both"/>
        <w:rPr>
          <w:rFonts w:ascii="Helvetica" w:hAnsi="Helvetica"/>
          <w:sz w:val="20"/>
          <w:szCs w:val="20"/>
          <w:lang w:val="en-US"/>
        </w:rPr>
      </w:pPr>
    </w:p>
    <w:p w14:paraId="46CEC2C1"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9.02. </w:t>
      </w:r>
      <w:r w:rsidRPr="009A53BD">
        <w:rPr>
          <w:rFonts w:ascii="Helvetica" w:hAnsi="Helvetica"/>
          <w:sz w:val="20"/>
          <w:szCs w:val="20"/>
          <w:lang w:val="en-US"/>
        </w:rPr>
        <w:tab/>
        <w:t>Any income proceeding from rights which were not yet defined or known at the signing of this Agreement shall be distributed in accordance with this Agreement</w:t>
      </w:r>
      <w:r w:rsidR="00132C94" w:rsidRPr="009A53BD">
        <w:rPr>
          <w:rFonts w:ascii="Helvetica" w:hAnsi="Helvetica"/>
          <w:sz w:val="20"/>
          <w:szCs w:val="20"/>
          <w:lang w:val="en-US"/>
        </w:rPr>
        <w:t xml:space="preserve"> as “Other Income”</w:t>
      </w:r>
      <w:r w:rsidRPr="009A53BD">
        <w:rPr>
          <w:rFonts w:ascii="Helvetica" w:hAnsi="Helvetica"/>
          <w:sz w:val="20"/>
          <w:szCs w:val="20"/>
          <w:lang w:val="en-US"/>
        </w:rPr>
        <w:t xml:space="preserve">. </w:t>
      </w:r>
    </w:p>
    <w:p w14:paraId="05124D12" w14:textId="77777777" w:rsidR="00605E25" w:rsidRPr="009A53BD" w:rsidRDefault="00605E25" w:rsidP="00605E25">
      <w:pPr>
        <w:ind w:left="1304"/>
        <w:jc w:val="both"/>
        <w:rPr>
          <w:rFonts w:ascii="Helvetica" w:hAnsi="Helvetica"/>
          <w:sz w:val="20"/>
          <w:szCs w:val="20"/>
          <w:lang w:val="en-US"/>
        </w:rPr>
      </w:pPr>
    </w:p>
    <w:p w14:paraId="2A234EAF"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9.03</w:t>
      </w:r>
      <w:r w:rsidRPr="009A53BD">
        <w:rPr>
          <w:rFonts w:ascii="Helvetica" w:hAnsi="Helvetica"/>
          <w:sz w:val="20"/>
          <w:szCs w:val="20"/>
          <w:lang w:val="en-US"/>
        </w:rPr>
        <w:tab/>
        <w:t>The publisher is authorized to deduct any sub-publisher share, for the exploitation of the works within the sub-publisher’s territory, before accounting to the Writers in accordance with the income split defined above.</w:t>
      </w:r>
    </w:p>
    <w:p w14:paraId="278E4A52" w14:textId="77777777" w:rsidR="00605E25" w:rsidRPr="009A53BD" w:rsidRDefault="00605E25" w:rsidP="00605E25">
      <w:pPr>
        <w:ind w:left="1304"/>
        <w:rPr>
          <w:rFonts w:ascii="Helvetica" w:hAnsi="Helvetica"/>
          <w:sz w:val="20"/>
          <w:szCs w:val="20"/>
          <w:lang w:val="en-US"/>
        </w:rPr>
      </w:pPr>
    </w:p>
    <w:p w14:paraId="18C5EEDA" w14:textId="77777777" w:rsidR="00605E25" w:rsidRPr="009A53BD" w:rsidRDefault="00605E25" w:rsidP="00605E25">
      <w:pPr>
        <w:rPr>
          <w:rFonts w:ascii="Helvetica" w:hAnsi="Helvetica"/>
          <w:sz w:val="20"/>
          <w:szCs w:val="20"/>
          <w:lang w:val="en-US"/>
        </w:rPr>
      </w:pPr>
    </w:p>
    <w:p w14:paraId="7C68EA79"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 xml:space="preserve">10. </w:t>
      </w:r>
      <w:r w:rsidRPr="00553D8F">
        <w:rPr>
          <w:rFonts w:ascii="Helvetica" w:hAnsi="Helvetica"/>
          <w:b/>
          <w:bCs/>
          <w:sz w:val="20"/>
          <w:szCs w:val="20"/>
          <w:lang w:val="en-US"/>
        </w:rPr>
        <w:tab/>
        <w:t xml:space="preserve">OFFSETTING OF ROYALTIES </w:t>
      </w:r>
    </w:p>
    <w:p w14:paraId="5FF81685" w14:textId="77777777" w:rsidR="00605E25" w:rsidRPr="009A53BD" w:rsidRDefault="00605E25" w:rsidP="00605E25">
      <w:pPr>
        <w:rPr>
          <w:rFonts w:ascii="Helvetica" w:hAnsi="Helvetica"/>
          <w:sz w:val="20"/>
          <w:szCs w:val="20"/>
          <w:lang w:val="en-US"/>
        </w:rPr>
      </w:pPr>
    </w:p>
    <w:p w14:paraId="4E75EE83" w14:textId="3B458968" w:rsidR="006F2771" w:rsidRPr="009A53BD" w:rsidRDefault="00605E25" w:rsidP="006F2771">
      <w:pPr>
        <w:ind w:left="720"/>
        <w:rPr>
          <w:rFonts w:ascii="Helvetica" w:eastAsia="Times New Roman" w:hAnsi="Helvetica" w:cs="Times New Roman"/>
          <w:sz w:val="20"/>
          <w:szCs w:val="20"/>
          <w:lang w:val="en-US" w:eastAsia="da-DK"/>
        </w:rPr>
      </w:pPr>
      <w:r w:rsidRPr="009A53BD">
        <w:rPr>
          <w:rFonts w:ascii="Helvetica" w:hAnsi="Helvetica"/>
          <w:sz w:val="20"/>
          <w:szCs w:val="20"/>
          <w:lang w:val="en-US"/>
        </w:rPr>
        <w:t xml:space="preserve">10.01. </w:t>
      </w:r>
      <w:r w:rsidRPr="009A53BD">
        <w:rPr>
          <w:rFonts w:ascii="Helvetica" w:hAnsi="Helvetica"/>
          <w:sz w:val="20"/>
          <w:szCs w:val="20"/>
          <w:lang w:val="en-US"/>
        </w:rPr>
        <w:tab/>
      </w:r>
      <w:r w:rsidR="006F2771" w:rsidRPr="009A53BD">
        <w:rPr>
          <w:rFonts w:ascii="Helvetica" w:eastAsia="Times New Roman" w:hAnsi="Helvetica" w:cs="Calibri"/>
          <w:color w:val="000000"/>
          <w:sz w:val="20"/>
          <w:szCs w:val="20"/>
          <w:shd w:val="clear" w:color="auto" w:fill="FFFFFF"/>
          <w:lang w:val="en-US" w:eastAsia="da-DK"/>
        </w:rPr>
        <w:t xml:space="preserve"> The Writer’s share of all publishing income shall be paid to the Writer directly from the Collection Society of which Writer is a member unless Company finds it expedient to collect both Publisher and Writer shares in certain territories. In the event that Company or Company’s sub-publisher collects anything in addition to the publisher’s share as defined in article 9, a royalty statement shall be rendered to the </w:t>
      </w:r>
      <w:r w:rsidR="006F2771" w:rsidRPr="009A53BD">
        <w:rPr>
          <w:rFonts w:ascii="Helvetica" w:eastAsia="Times New Roman" w:hAnsi="Helvetica" w:cs="Calibri"/>
          <w:color w:val="000000"/>
          <w:sz w:val="20"/>
          <w:szCs w:val="20"/>
          <w:shd w:val="clear" w:color="auto" w:fill="FFFFFF"/>
          <w:lang w:val="en-US" w:eastAsia="da-DK"/>
        </w:rPr>
        <w:lastRenderedPageBreak/>
        <w:t>Writer each calendar half-year (i.e. as at 30th June and 31st December) in Danish Kroner (DKK) and delivered to the Writers not later than ninety (90) days after the end of the calendar half-year in which the monies were received.</w:t>
      </w:r>
    </w:p>
    <w:p w14:paraId="4B84E22E" w14:textId="1D4BF82A" w:rsidR="00605E25" w:rsidRPr="009A53BD" w:rsidRDefault="00605E25" w:rsidP="00605E25">
      <w:pPr>
        <w:ind w:left="1304"/>
        <w:jc w:val="both"/>
        <w:rPr>
          <w:rFonts w:ascii="Helvetica" w:hAnsi="Helvetica"/>
          <w:sz w:val="20"/>
          <w:szCs w:val="20"/>
          <w:lang w:val="en-US"/>
        </w:rPr>
      </w:pPr>
    </w:p>
    <w:p w14:paraId="43E5CDD6" w14:textId="77777777" w:rsidR="00605E25" w:rsidRPr="009A53BD" w:rsidRDefault="00605E25" w:rsidP="00605E25">
      <w:pPr>
        <w:jc w:val="both"/>
        <w:rPr>
          <w:rFonts w:ascii="Helvetica" w:hAnsi="Helvetica"/>
          <w:sz w:val="20"/>
          <w:szCs w:val="20"/>
          <w:lang w:val="en-US"/>
        </w:rPr>
      </w:pPr>
    </w:p>
    <w:p w14:paraId="62165D63"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10.02. </w:t>
      </w:r>
      <w:r w:rsidRPr="009A53BD">
        <w:rPr>
          <w:rFonts w:ascii="Helvetica" w:hAnsi="Helvetica"/>
          <w:sz w:val="20"/>
          <w:szCs w:val="20"/>
          <w:lang w:val="en-US"/>
        </w:rPr>
        <w:tab/>
        <w:t xml:space="preserve">Payment according to royalty statement will be paid directly to the Writers’ bank account. If the Writers wish to change this at a later stage, he shall notify the Publisher in writing. </w:t>
      </w:r>
    </w:p>
    <w:p w14:paraId="0F098638" w14:textId="77777777" w:rsidR="00605E25" w:rsidRPr="009A53BD" w:rsidRDefault="00605E25" w:rsidP="00605E25">
      <w:pPr>
        <w:jc w:val="both"/>
        <w:rPr>
          <w:rFonts w:ascii="Helvetica" w:hAnsi="Helvetica"/>
          <w:sz w:val="20"/>
          <w:szCs w:val="20"/>
          <w:lang w:val="en-US"/>
        </w:rPr>
      </w:pPr>
    </w:p>
    <w:p w14:paraId="7B6ED15B"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10.03. </w:t>
      </w:r>
      <w:r w:rsidRPr="009A53BD">
        <w:rPr>
          <w:rFonts w:ascii="Helvetica" w:hAnsi="Helvetica"/>
          <w:sz w:val="20"/>
          <w:szCs w:val="20"/>
          <w:lang w:val="en-US"/>
        </w:rPr>
        <w:tab/>
        <w:t xml:space="preserve">Should any Governmental Authority in the future require from the Publisher or its licensees any tax, fee or other impost which is based upon the payment to the Writers, the Publisher shall have the right to make a corresponding deduction therefore in its statement to the Writers. Should payments received by the Publisher from countries outside Denmark be subject to withheld taxes based on the payment to the Writers, a deduction for the amount in question shall be made in the statement to the Writers. Monies paid to the Publisher in foreign currency shall be reported to the Writers at the same rate of exchange as was obtained by the Publisher. </w:t>
      </w:r>
    </w:p>
    <w:p w14:paraId="6562870B" w14:textId="77777777" w:rsidR="00605E25" w:rsidRPr="009A53BD" w:rsidRDefault="00605E25" w:rsidP="00605E25">
      <w:pPr>
        <w:jc w:val="both"/>
        <w:rPr>
          <w:rFonts w:ascii="Helvetica" w:hAnsi="Helvetica"/>
          <w:sz w:val="20"/>
          <w:szCs w:val="20"/>
          <w:lang w:val="en-US"/>
        </w:rPr>
      </w:pPr>
    </w:p>
    <w:p w14:paraId="0FE39BEC"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10.04. </w:t>
      </w:r>
      <w:r w:rsidRPr="009A53BD">
        <w:rPr>
          <w:rFonts w:ascii="Helvetica" w:hAnsi="Helvetica"/>
          <w:sz w:val="20"/>
          <w:szCs w:val="20"/>
          <w:lang w:val="en-US"/>
        </w:rPr>
        <w:tab/>
        <w:t xml:space="preserve">The Writers has the right through the agency of a duly certified auditor to inspect offset documents as necessary </w:t>
      </w:r>
      <w:proofErr w:type="gramStart"/>
      <w:r w:rsidRPr="009A53BD">
        <w:rPr>
          <w:rFonts w:ascii="Helvetica" w:hAnsi="Helvetica"/>
          <w:sz w:val="20"/>
          <w:szCs w:val="20"/>
          <w:lang w:val="en-US"/>
        </w:rPr>
        <w:t>in order to</w:t>
      </w:r>
      <w:proofErr w:type="gramEnd"/>
      <w:r w:rsidRPr="009A53BD">
        <w:rPr>
          <w:rFonts w:ascii="Helvetica" w:hAnsi="Helvetica"/>
          <w:sz w:val="20"/>
          <w:szCs w:val="20"/>
          <w:lang w:val="en-US"/>
        </w:rPr>
        <w:t xml:space="preserve"> verify statements rendered to the Writers. Such verification shall take place entirely at the expense of the Writers save that the Publisher shall pay to the Writers their reasonable audit costs (excluding travel and hotel expenses) </w:t>
      </w:r>
      <w:proofErr w:type="gramStart"/>
      <w:r w:rsidRPr="009A53BD">
        <w:rPr>
          <w:rFonts w:ascii="Helvetica" w:hAnsi="Helvetica"/>
          <w:sz w:val="20"/>
          <w:szCs w:val="20"/>
          <w:lang w:val="en-US"/>
        </w:rPr>
        <w:t>in the event that</w:t>
      </w:r>
      <w:proofErr w:type="gramEnd"/>
      <w:r w:rsidRPr="009A53BD">
        <w:rPr>
          <w:rFonts w:ascii="Helvetica" w:hAnsi="Helvetica"/>
          <w:sz w:val="20"/>
          <w:szCs w:val="20"/>
          <w:lang w:val="en-US"/>
        </w:rPr>
        <w:t xml:space="preserve"> the audit discloses an underpayment to the Writers of more than 10% of the total royalties the Writers are entitled to for the period under audit. Further the Publisher shall pay to the Writers the full amount of any such underpayment. </w:t>
      </w:r>
    </w:p>
    <w:p w14:paraId="29E167EE" w14:textId="77777777" w:rsidR="00605E25" w:rsidRPr="009A53BD" w:rsidRDefault="00605E25" w:rsidP="00605E25">
      <w:pPr>
        <w:jc w:val="both"/>
        <w:rPr>
          <w:rFonts w:ascii="Helvetica" w:hAnsi="Helvetica"/>
          <w:sz w:val="20"/>
          <w:szCs w:val="20"/>
          <w:lang w:val="en-US"/>
        </w:rPr>
      </w:pPr>
    </w:p>
    <w:p w14:paraId="475CDBF8"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10.05. </w:t>
      </w:r>
      <w:r w:rsidRPr="009A53BD">
        <w:rPr>
          <w:rFonts w:ascii="Helvetica" w:hAnsi="Helvetica"/>
          <w:sz w:val="20"/>
          <w:szCs w:val="20"/>
          <w:lang w:val="en-US"/>
        </w:rPr>
        <w:tab/>
        <w:t xml:space="preserve">Verification of offset documents by virtue of Article 10.04 must take place within three (3) years of receipt of the offset in question. In case the audit shows an underpayment of more than 10% within this 3-year period the full period since beginning of Term is opened for audit. </w:t>
      </w:r>
    </w:p>
    <w:p w14:paraId="506F9003" w14:textId="77777777" w:rsidR="00605E25" w:rsidRPr="009A53BD" w:rsidRDefault="00605E25" w:rsidP="00605E25">
      <w:pPr>
        <w:rPr>
          <w:rFonts w:ascii="Helvetica" w:hAnsi="Helvetica"/>
          <w:sz w:val="20"/>
          <w:szCs w:val="20"/>
          <w:lang w:val="en-US"/>
        </w:rPr>
      </w:pPr>
    </w:p>
    <w:p w14:paraId="62F4918A" w14:textId="77777777" w:rsidR="00605E25" w:rsidRPr="009A53BD" w:rsidRDefault="00605E25" w:rsidP="00605E25">
      <w:pPr>
        <w:rPr>
          <w:rFonts w:ascii="Helvetica" w:hAnsi="Helvetica"/>
          <w:sz w:val="20"/>
          <w:szCs w:val="20"/>
          <w:lang w:val="en-US"/>
        </w:rPr>
      </w:pPr>
    </w:p>
    <w:p w14:paraId="5B803BCA" w14:textId="77777777" w:rsidR="00605E25" w:rsidRPr="00553D8F" w:rsidRDefault="00605E25" w:rsidP="00605E25">
      <w:pPr>
        <w:jc w:val="both"/>
        <w:rPr>
          <w:rFonts w:ascii="Helvetica" w:hAnsi="Helvetica"/>
          <w:b/>
          <w:bCs/>
          <w:sz w:val="20"/>
          <w:szCs w:val="20"/>
          <w:lang w:val="en-US"/>
        </w:rPr>
      </w:pPr>
      <w:r w:rsidRPr="00553D8F">
        <w:rPr>
          <w:rFonts w:ascii="Helvetica" w:hAnsi="Helvetica"/>
          <w:b/>
          <w:bCs/>
          <w:sz w:val="20"/>
          <w:szCs w:val="20"/>
          <w:lang w:val="en-US"/>
        </w:rPr>
        <w:t xml:space="preserve">11. </w:t>
      </w:r>
      <w:r w:rsidRPr="00553D8F">
        <w:rPr>
          <w:rFonts w:ascii="Helvetica" w:hAnsi="Helvetica"/>
          <w:b/>
          <w:bCs/>
          <w:sz w:val="20"/>
          <w:szCs w:val="20"/>
          <w:lang w:val="en-US"/>
        </w:rPr>
        <w:tab/>
        <w:t xml:space="preserve">GUARANTEES </w:t>
      </w:r>
    </w:p>
    <w:p w14:paraId="61829A5C" w14:textId="77777777" w:rsidR="00605E25" w:rsidRPr="009A53BD" w:rsidRDefault="00605E25" w:rsidP="00605E25">
      <w:pPr>
        <w:jc w:val="both"/>
        <w:rPr>
          <w:rFonts w:ascii="Helvetica" w:hAnsi="Helvetica"/>
          <w:sz w:val="20"/>
          <w:szCs w:val="20"/>
          <w:lang w:val="en-US"/>
        </w:rPr>
      </w:pPr>
    </w:p>
    <w:p w14:paraId="6A689D6D" w14:textId="77777777" w:rsidR="00605E25" w:rsidRPr="009A53BD" w:rsidRDefault="00605E25" w:rsidP="006F2771">
      <w:pPr>
        <w:ind w:firstLine="720"/>
        <w:jc w:val="both"/>
        <w:rPr>
          <w:rFonts w:ascii="Helvetica" w:hAnsi="Helvetica"/>
          <w:sz w:val="20"/>
          <w:szCs w:val="20"/>
          <w:lang w:val="en-US"/>
        </w:rPr>
      </w:pPr>
      <w:r w:rsidRPr="009A53BD">
        <w:rPr>
          <w:rFonts w:ascii="Helvetica" w:hAnsi="Helvetica"/>
          <w:sz w:val="20"/>
          <w:szCs w:val="20"/>
          <w:lang w:val="en-US"/>
        </w:rPr>
        <w:t xml:space="preserve">11.01. </w:t>
      </w:r>
      <w:r w:rsidRPr="009A53BD">
        <w:rPr>
          <w:rFonts w:ascii="Helvetica" w:hAnsi="Helvetica"/>
          <w:sz w:val="20"/>
          <w:szCs w:val="20"/>
          <w:lang w:val="en-US"/>
        </w:rPr>
        <w:tab/>
        <w:t xml:space="preserve">The Writers certify that to their knowledge: </w:t>
      </w:r>
    </w:p>
    <w:p w14:paraId="4A6C4EEA" w14:textId="77777777" w:rsidR="00605E25" w:rsidRPr="009A53BD" w:rsidRDefault="00605E25" w:rsidP="00605E25">
      <w:pPr>
        <w:jc w:val="both"/>
        <w:rPr>
          <w:rFonts w:ascii="Helvetica" w:hAnsi="Helvetica"/>
          <w:sz w:val="20"/>
          <w:szCs w:val="20"/>
          <w:lang w:val="en-US"/>
        </w:rPr>
      </w:pPr>
    </w:p>
    <w:p w14:paraId="381C4B90" w14:textId="77777777" w:rsidR="00605E25" w:rsidRPr="009A53BD" w:rsidRDefault="00605E25" w:rsidP="00553D8F">
      <w:pPr>
        <w:ind w:left="1440"/>
        <w:jc w:val="both"/>
        <w:rPr>
          <w:rFonts w:ascii="Helvetica" w:hAnsi="Helvetica"/>
          <w:sz w:val="20"/>
          <w:szCs w:val="20"/>
          <w:lang w:val="en-US"/>
        </w:rPr>
      </w:pPr>
      <w:r w:rsidRPr="009A53BD">
        <w:rPr>
          <w:rFonts w:ascii="Helvetica" w:hAnsi="Helvetica"/>
          <w:sz w:val="20"/>
          <w:szCs w:val="20"/>
          <w:lang w:val="en-US"/>
        </w:rPr>
        <w:t xml:space="preserve">(a) They have the full right to dispose of the rights assigned under this Agreement and that no rights have been assigned in part or in whole to any other party. </w:t>
      </w:r>
    </w:p>
    <w:p w14:paraId="308BA403" w14:textId="77777777" w:rsidR="00605E25" w:rsidRPr="009A53BD" w:rsidRDefault="00605E25" w:rsidP="00605E25">
      <w:pPr>
        <w:jc w:val="both"/>
        <w:rPr>
          <w:rFonts w:ascii="Helvetica" w:hAnsi="Helvetica"/>
          <w:sz w:val="20"/>
          <w:szCs w:val="20"/>
          <w:lang w:val="en-US"/>
        </w:rPr>
      </w:pPr>
    </w:p>
    <w:p w14:paraId="781FD29D" w14:textId="77777777" w:rsidR="00605E25" w:rsidRPr="009A53BD" w:rsidRDefault="00605E25" w:rsidP="00553D8F">
      <w:pPr>
        <w:ind w:left="720" w:firstLine="720"/>
        <w:jc w:val="both"/>
        <w:rPr>
          <w:rFonts w:ascii="Helvetica" w:hAnsi="Helvetica"/>
          <w:sz w:val="20"/>
          <w:szCs w:val="20"/>
          <w:lang w:val="en-US"/>
        </w:rPr>
      </w:pPr>
      <w:r w:rsidRPr="009A53BD">
        <w:rPr>
          <w:rFonts w:ascii="Helvetica" w:hAnsi="Helvetica"/>
          <w:sz w:val="20"/>
          <w:szCs w:val="20"/>
          <w:lang w:val="en-US"/>
        </w:rPr>
        <w:t xml:space="preserve">(b) None of the Compositions infringe another party’s copyright. </w:t>
      </w:r>
    </w:p>
    <w:p w14:paraId="77DFD4D5" w14:textId="77777777" w:rsidR="00605E25" w:rsidRPr="009A53BD" w:rsidRDefault="00605E25" w:rsidP="00605E25">
      <w:pPr>
        <w:jc w:val="both"/>
        <w:rPr>
          <w:rFonts w:ascii="Helvetica" w:hAnsi="Helvetica"/>
          <w:sz w:val="20"/>
          <w:szCs w:val="20"/>
          <w:lang w:val="en-US"/>
        </w:rPr>
      </w:pPr>
    </w:p>
    <w:p w14:paraId="60F4DCB3"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11.02. </w:t>
      </w:r>
      <w:r w:rsidRPr="009A53BD">
        <w:rPr>
          <w:rFonts w:ascii="Helvetica" w:hAnsi="Helvetica"/>
          <w:sz w:val="20"/>
          <w:szCs w:val="20"/>
          <w:lang w:val="en-US"/>
        </w:rPr>
        <w:tab/>
        <w:t xml:space="preserve">The Writers shall indemnify and hold harmless the Publisher for all and any claims, damages, liabilities, losses, costs and expenditures arising directly or indirectly from any breach of this Article 11 on the part of the Writers which are reduced to final judgment by a court of competent jurisdiction or settled with the Writers’ prior Written consent, not to be unreasonably withheld. </w:t>
      </w:r>
    </w:p>
    <w:p w14:paraId="2CC39978" w14:textId="77777777" w:rsidR="00605E25" w:rsidRPr="009A53BD" w:rsidRDefault="00605E25" w:rsidP="00605E25">
      <w:pPr>
        <w:rPr>
          <w:rFonts w:ascii="Helvetica" w:hAnsi="Helvetica"/>
          <w:sz w:val="20"/>
          <w:szCs w:val="20"/>
          <w:lang w:val="en-US"/>
        </w:rPr>
      </w:pPr>
    </w:p>
    <w:p w14:paraId="66E34D49" w14:textId="77777777" w:rsidR="00605E25" w:rsidRPr="009A53BD" w:rsidRDefault="00605E25" w:rsidP="00605E25">
      <w:pPr>
        <w:rPr>
          <w:rFonts w:ascii="Helvetica" w:hAnsi="Helvetica"/>
          <w:sz w:val="20"/>
          <w:szCs w:val="20"/>
          <w:lang w:val="en-US"/>
        </w:rPr>
      </w:pPr>
    </w:p>
    <w:p w14:paraId="3918C84E"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 xml:space="preserve">12. </w:t>
      </w:r>
      <w:r w:rsidRPr="00553D8F">
        <w:rPr>
          <w:rFonts w:ascii="Helvetica" w:hAnsi="Helvetica"/>
          <w:b/>
          <w:bCs/>
          <w:sz w:val="20"/>
          <w:szCs w:val="20"/>
          <w:lang w:val="en-US"/>
        </w:rPr>
        <w:tab/>
        <w:t xml:space="preserve">BREACH OF CONTRACT </w:t>
      </w:r>
    </w:p>
    <w:p w14:paraId="06C92990" w14:textId="77777777" w:rsidR="00605E25" w:rsidRPr="009A53BD" w:rsidRDefault="00605E25" w:rsidP="00605E25">
      <w:pPr>
        <w:rPr>
          <w:rFonts w:ascii="Helvetica" w:hAnsi="Helvetica"/>
          <w:sz w:val="20"/>
          <w:szCs w:val="20"/>
          <w:lang w:val="en-US"/>
        </w:rPr>
      </w:pPr>
    </w:p>
    <w:p w14:paraId="6E4C28E4"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12.01. </w:t>
      </w:r>
      <w:r w:rsidRPr="009A53BD">
        <w:rPr>
          <w:rFonts w:ascii="Helvetica" w:hAnsi="Helvetica"/>
          <w:sz w:val="20"/>
          <w:szCs w:val="20"/>
          <w:lang w:val="en-US"/>
        </w:rPr>
        <w:tab/>
        <w:t xml:space="preserve">If either of the parties hereto breaches this Agreement and fails to cure the breach (if capable of remedy) within 30 days of said breach being brought to their </w:t>
      </w:r>
      <w:r w:rsidRPr="009A53BD">
        <w:rPr>
          <w:rFonts w:ascii="Helvetica" w:hAnsi="Helvetica"/>
          <w:sz w:val="20"/>
          <w:szCs w:val="20"/>
          <w:lang w:val="en-US"/>
        </w:rPr>
        <w:lastRenderedPageBreak/>
        <w:t xml:space="preserve">notice, the other Party has the right to cancel the Agreement with immediate effect. If a party has suffered loss through a breach of this Agreement, the party in breach shall pay full compensation for the other party’s loss. The Publisher is then entitled to retain the Writers’ royalties until the compensation owed is determined in court or by agreement. </w:t>
      </w:r>
    </w:p>
    <w:p w14:paraId="7AC999C7" w14:textId="77777777" w:rsidR="00605E25" w:rsidRPr="009A53BD" w:rsidRDefault="00605E25" w:rsidP="00605E25">
      <w:pPr>
        <w:jc w:val="both"/>
        <w:rPr>
          <w:rFonts w:ascii="Helvetica" w:hAnsi="Helvetica"/>
          <w:sz w:val="20"/>
          <w:szCs w:val="20"/>
          <w:lang w:val="en-US"/>
        </w:rPr>
      </w:pPr>
    </w:p>
    <w:p w14:paraId="231D5750"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12.02. </w:t>
      </w:r>
      <w:r w:rsidRPr="009A53BD">
        <w:rPr>
          <w:rFonts w:ascii="Helvetica" w:hAnsi="Helvetica"/>
          <w:sz w:val="20"/>
          <w:szCs w:val="20"/>
          <w:lang w:val="en-US"/>
        </w:rPr>
        <w:tab/>
        <w:t xml:space="preserve">If either party’s material performance hereunder is substantially delayed or becomes impossible or impractical because of or by /reason of any act of God fire, flood, earthquake, strike, civil commotion, acts of government or any order ruling or action of any labor union or association of performers affecting the Publishers or the music publishing industry in general and/or any other cause beyond the control of the parties hereto and the Publishers are materially hampered in the exploitation of their rights hereunder either party upon notice to the other may suspend their obligations under this Agreement for the duration of such substantial delay impossibility or impracticality and in such event a number of days equal to the number of such days of suspension shall be added to the then current Period of this Agreement provided that any suspension as a result of an interference with the Publishers’ normal business operations as opposed to the operations of the music publishing business generally shall not exceed six (6) months provided further that no period or periods of suspension in any one (1) Period shall exceed one (1) year in aggregate in any event. </w:t>
      </w:r>
    </w:p>
    <w:p w14:paraId="4C641D60" w14:textId="77777777" w:rsidR="002F68A5" w:rsidRPr="009A53BD" w:rsidRDefault="002F68A5" w:rsidP="00605E25">
      <w:pPr>
        <w:rPr>
          <w:rFonts w:ascii="Helvetica" w:hAnsi="Helvetica"/>
          <w:sz w:val="20"/>
          <w:szCs w:val="20"/>
          <w:lang w:val="en-US"/>
        </w:rPr>
      </w:pPr>
    </w:p>
    <w:p w14:paraId="5B61F871" w14:textId="77777777" w:rsidR="002F68A5" w:rsidRPr="009A53BD" w:rsidRDefault="002F68A5" w:rsidP="00605E25">
      <w:pPr>
        <w:rPr>
          <w:rFonts w:ascii="Helvetica" w:hAnsi="Helvetica"/>
          <w:sz w:val="20"/>
          <w:szCs w:val="20"/>
          <w:lang w:val="en-US"/>
        </w:rPr>
      </w:pPr>
    </w:p>
    <w:p w14:paraId="662B372C" w14:textId="77777777" w:rsidR="00605E25" w:rsidRPr="00553D8F" w:rsidRDefault="00605E25" w:rsidP="00605E25">
      <w:pPr>
        <w:rPr>
          <w:rFonts w:ascii="Helvetica" w:hAnsi="Helvetica"/>
          <w:b/>
          <w:bCs/>
          <w:sz w:val="20"/>
          <w:szCs w:val="20"/>
          <w:lang w:val="en-US"/>
        </w:rPr>
      </w:pPr>
      <w:proofErr w:type="gramStart"/>
      <w:r w:rsidRPr="00553D8F">
        <w:rPr>
          <w:rFonts w:ascii="Helvetica" w:hAnsi="Helvetica"/>
          <w:b/>
          <w:bCs/>
          <w:sz w:val="20"/>
          <w:szCs w:val="20"/>
          <w:lang w:val="en-US"/>
        </w:rPr>
        <w:t>13 .</w:t>
      </w:r>
      <w:proofErr w:type="gramEnd"/>
      <w:r w:rsidRPr="00553D8F">
        <w:rPr>
          <w:rFonts w:ascii="Helvetica" w:hAnsi="Helvetica"/>
          <w:b/>
          <w:bCs/>
          <w:sz w:val="20"/>
          <w:szCs w:val="20"/>
          <w:lang w:val="en-US"/>
        </w:rPr>
        <w:t xml:space="preserve"> </w:t>
      </w:r>
      <w:r w:rsidRPr="00553D8F">
        <w:rPr>
          <w:rFonts w:ascii="Helvetica" w:hAnsi="Helvetica"/>
          <w:b/>
          <w:bCs/>
          <w:sz w:val="20"/>
          <w:szCs w:val="20"/>
          <w:lang w:val="en-US"/>
        </w:rPr>
        <w:tab/>
        <w:t xml:space="preserve">CONFIDENTIALITY </w:t>
      </w:r>
    </w:p>
    <w:p w14:paraId="22F07EE2" w14:textId="77777777" w:rsidR="00605E25" w:rsidRPr="009A53BD" w:rsidRDefault="00605E25" w:rsidP="00605E25">
      <w:pPr>
        <w:jc w:val="both"/>
        <w:rPr>
          <w:rFonts w:ascii="Helvetica" w:hAnsi="Helvetica"/>
          <w:sz w:val="20"/>
          <w:szCs w:val="20"/>
          <w:lang w:val="en-US"/>
        </w:rPr>
      </w:pPr>
    </w:p>
    <w:p w14:paraId="0AA4B4BE" w14:textId="4B557861" w:rsidR="00605E25" w:rsidRPr="009A53BD" w:rsidRDefault="00605E25" w:rsidP="009A53BD">
      <w:pPr>
        <w:ind w:left="720"/>
        <w:jc w:val="both"/>
        <w:rPr>
          <w:rFonts w:ascii="Helvetica" w:hAnsi="Helvetica"/>
          <w:sz w:val="20"/>
          <w:szCs w:val="20"/>
          <w:lang w:val="en-US"/>
        </w:rPr>
      </w:pPr>
      <w:r w:rsidRPr="009A53BD">
        <w:rPr>
          <w:rFonts w:ascii="Helvetica" w:hAnsi="Helvetica"/>
          <w:sz w:val="20"/>
          <w:szCs w:val="20"/>
          <w:lang w:val="en-US"/>
        </w:rPr>
        <w:t xml:space="preserve">13.01 </w:t>
      </w:r>
      <w:r w:rsidRPr="009A53BD">
        <w:rPr>
          <w:rFonts w:ascii="Helvetica" w:hAnsi="Helvetica"/>
          <w:sz w:val="20"/>
          <w:szCs w:val="20"/>
          <w:lang w:val="en-US"/>
        </w:rPr>
        <w:tab/>
        <w:t xml:space="preserve">All information contained in this Agreement is confidential and neither party hereto may disclose the content of this Agreement to any other physical or legal person. An exception hereto is made in the case where a party </w:t>
      </w:r>
      <w:proofErr w:type="gramStart"/>
      <w:r w:rsidRPr="009A53BD">
        <w:rPr>
          <w:rFonts w:ascii="Helvetica" w:hAnsi="Helvetica"/>
          <w:sz w:val="20"/>
          <w:szCs w:val="20"/>
          <w:lang w:val="en-US"/>
        </w:rPr>
        <w:t>in order to</w:t>
      </w:r>
      <w:proofErr w:type="gramEnd"/>
      <w:r w:rsidRPr="009A53BD">
        <w:rPr>
          <w:rFonts w:ascii="Helvetica" w:hAnsi="Helvetica"/>
          <w:sz w:val="20"/>
          <w:szCs w:val="20"/>
          <w:lang w:val="en-US"/>
        </w:rPr>
        <w:t xml:space="preserve"> safeguard its rights discloses said contents to its legal representative, manager or other person who needs said contents </w:t>
      </w:r>
      <w:proofErr w:type="gramStart"/>
      <w:r w:rsidRPr="009A53BD">
        <w:rPr>
          <w:rFonts w:ascii="Helvetica" w:hAnsi="Helvetica"/>
          <w:sz w:val="20"/>
          <w:szCs w:val="20"/>
          <w:lang w:val="en-US"/>
        </w:rPr>
        <w:t>in order to</w:t>
      </w:r>
      <w:proofErr w:type="gramEnd"/>
      <w:r w:rsidRPr="009A53BD">
        <w:rPr>
          <w:rFonts w:ascii="Helvetica" w:hAnsi="Helvetica"/>
          <w:sz w:val="20"/>
          <w:szCs w:val="20"/>
          <w:lang w:val="en-US"/>
        </w:rPr>
        <w:t xml:space="preserve"> safeguard the party’s interests or as required by law. A party disclosing information about the content of this Agreement to Such a person shall be responsible for said person treating said information in confidence. </w:t>
      </w:r>
    </w:p>
    <w:p w14:paraId="016026B4" w14:textId="77777777" w:rsidR="002F68A5" w:rsidRPr="009A53BD" w:rsidRDefault="002F68A5" w:rsidP="00605E25">
      <w:pPr>
        <w:rPr>
          <w:rFonts w:ascii="Helvetica" w:hAnsi="Helvetica"/>
          <w:sz w:val="20"/>
          <w:szCs w:val="20"/>
          <w:lang w:val="en-US"/>
        </w:rPr>
      </w:pPr>
    </w:p>
    <w:p w14:paraId="48661468" w14:textId="77777777" w:rsidR="002F68A5" w:rsidRPr="009A53BD" w:rsidRDefault="002F68A5" w:rsidP="00605E25">
      <w:pPr>
        <w:rPr>
          <w:rFonts w:ascii="Helvetica" w:hAnsi="Helvetica"/>
          <w:sz w:val="20"/>
          <w:szCs w:val="20"/>
          <w:lang w:val="en-US"/>
        </w:rPr>
      </w:pPr>
    </w:p>
    <w:p w14:paraId="6BB68BA0"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 xml:space="preserve">14. </w:t>
      </w:r>
      <w:r w:rsidRPr="00553D8F">
        <w:rPr>
          <w:rFonts w:ascii="Helvetica" w:hAnsi="Helvetica"/>
          <w:b/>
          <w:bCs/>
          <w:sz w:val="20"/>
          <w:szCs w:val="20"/>
          <w:lang w:val="en-US"/>
        </w:rPr>
        <w:tab/>
        <w:t xml:space="preserve">MISCELLANEOUS </w:t>
      </w:r>
    </w:p>
    <w:p w14:paraId="55177894" w14:textId="77777777" w:rsidR="00605E25" w:rsidRPr="009A53BD" w:rsidRDefault="00605E25" w:rsidP="00605E25">
      <w:pPr>
        <w:jc w:val="both"/>
        <w:rPr>
          <w:rFonts w:ascii="Helvetica" w:hAnsi="Helvetica"/>
          <w:sz w:val="20"/>
          <w:szCs w:val="20"/>
          <w:lang w:val="en-US"/>
        </w:rPr>
      </w:pPr>
    </w:p>
    <w:p w14:paraId="00799E8F"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14.01. </w:t>
      </w:r>
      <w:r w:rsidRPr="009A53BD">
        <w:rPr>
          <w:rFonts w:ascii="Helvetica" w:hAnsi="Helvetica"/>
          <w:sz w:val="20"/>
          <w:szCs w:val="20"/>
          <w:lang w:val="en-US"/>
        </w:rPr>
        <w:tab/>
        <w:t xml:space="preserve">This Agreement and its attachments together constitute the understanding between the Writer and the Publisher. </w:t>
      </w:r>
    </w:p>
    <w:p w14:paraId="54C490CA" w14:textId="77777777" w:rsidR="00605E25" w:rsidRPr="009A53BD" w:rsidRDefault="00605E25" w:rsidP="00605E25">
      <w:pPr>
        <w:jc w:val="both"/>
        <w:rPr>
          <w:rFonts w:ascii="Helvetica" w:hAnsi="Helvetica"/>
          <w:sz w:val="20"/>
          <w:szCs w:val="20"/>
          <w:lang w:val="en-US"/>
        </w:rPr>
      </w:pPr>
    </w:p>
    <w:p w14:paraId="3789B770" w14:textId="28F7EBA5" w:rsidR="009A53BD" w:rsidRPr="009A53BD" w:rsidRDefault="00605E25" w:rsidP="009A53BD">
      <w:pPr>
        <w:ind w:left="720"/>
        <w:jc w:val="both"/>
        <w:rPr>
          <w:rFonts w:ascii="Helvetica" w:hAnsi="Helvetica"/>
          <w:sz w:val="20"/>
          <w:szCs w:val="20"/>
          <w:lang w:val="en-US"/>
        </w:rPr>
      </w:pPr>
      <w:r w:rsidRPr="009A53BD">
        <w:rPr>
          <w:rFonts w:ascii="Helvetica" w:hAnsi="Helvetica"/>
          <w:sz w:val="20"/>
          <w:szCs w:val="20"/>
          <w:lang w:val="en-US"/>
        </w:rPr>
        <w:t xml:space="preserve">14.02. </w:t>
      </w:r>
      <w:r w:rsidRPr="009A53BD">
        <w:rPr>
          <w:rFonts w:ascii="Helvetica" w:hAnsi="Helvetica"/>
          <w:sz w:val="20"/>
          <w:szCs w:val="20"/>
          <w:lang w:val="en-US"/>
        </w:rPr>
        <w:tab/>
        <w:t>Any disputes originating from this agreement are subject of Danish law and can be brought before the Copenhagen City Court, which is regarded proper venue. </w:t>
      </w:r>
    </w:p>
    <w:p w14:paraId="28C29186" w14:textId="77777777" w:rsidR="009A53BD" w:rsidRPr="009A53BD" w:rsidRDefault="009A53BD" w:rsidP="00605E25">
      <w:pPr>
        <w:widowControl w:val="0"/>
        <w:autoSpaceDE w:val="0"/>
        <w:autoSpaceDN w:val="0"/>
        <w:adjustRightInd w:val="0"/>
        <w:ind w:firstLine="1304"/>
        <w:rPr>
          <w:rFonts w:ascii="Helvetica" w:hAnsi="Helvetica" w:cs="Verdana"/>
          <w:sz w:val="20"/>
          <w:szCs w:val="20"/>
          <w:lang w:val="en-US"/>
        </w:rPr>
      </w:pPr>
    </w:p>
    <w:p w14:paraId="153D002D" w14:textId="77777777" w:rsidR="002F68A5" w:rsidRPr="009A53BD" w:rsidRDefault="002F68A5" w:rsidP="00553D8F">
      <w:pPr>
        <w:widowControl w:val="0"/>
        <w:autoSpaceDE w:val="0"/>
        <w:autoSpaceDN w:val="0"/>
        <w:adjustRightInd w:val="0"/>
        <w:rPr>
          <w:rFonts w:ascii="Helvetica" w:hAnsi="Helvetica" w:cs="Verdana"/>
          <w:sz w:val="20"/>
          <w:szCs w:val="20"/>
          <w:lang w:val="en-US"/>
        </w:rPr>
      </w:pPr>
    </w:p>
    <w:p w14:paraId="08C80A43" w14:textId="77777777" w:rsidR="002F68A5" w:rsidRPr="009A53BD" w:rsidRDefault="002F68A5" w:rsidP="00605E25">
      <w:pPr>
        <w:widowControl w:val="0"/>
        <w:autoSpaceDE w:val="0"/>
        <w:autoSpaceDN w:val="0"/>
        <w:adjustRightInd w:val="0"/>
        <w:ind w:firstLine="1304"/>
        <w:rPr>
          <w:rFonts w:ascii="Helvetica" w:hAnsi="Helvetica" w:cs="Verdana"/>
          <w:sz w:val="20"/>
          <w:szCs w:val="20"/>
          <w:lang w:val="en-US"/>
        </w:rPr>
      </w:pPr>
    </w:p>
    <w:p w14:paraId="47E909EF" w14:textId="2E33BD78" w:rsidR="009A53BD" w:rsidRPr="009A53BD" w:rsidRDefault="009A53BD" w:rsidP="009A53BD">
      <w:pPr>
        <w:widowControl w:val="0"/>
        <w:autoSpaceDE w:val="0"/>
        <w:autoSpaceDN w:val="0"/>
        <w:adjustRightInd w:val="0"/>
        <w:jc w:val="both"/>
        <w:rPr>
          <w:rFonts w:ascii="Helvetica" w:hAnsi="Helvetica" w:cs="Helvetica"/>
          <w:sz w:val="20"/>
          <w:szCs w:val="20"/>
          <w:lang w:val="en-GB"/>
        </w:rPr>
      </w:pPr>
      <w:r>
        <w:rPr>
          <w:rFonts w:ascii="Helvetica" w:hAnsi="Helvetica"/>
          <w:sz w:val="20"/>
        </w:rPr>
        <w:t xml:space="preserve">Date: January 19, 2026</w:t>
      </w:r>
    </w:p>
    <w:p w14:paraId="522EFD39" w14:textId="77777777" w:rsidR="009A53BD" w:rsidRPr="009A53BD" w:rsidRDefault="009A53BD" w:rsidP="009A53BD">
      <w:pPr>
        <w:widowControl w:val="0"/>
        <w:tabs>
          <w:tab w:val="left" w:pos="2624"/>
        </w:tabs>
        <w:autoSpaceDE w:val="0"/>
        <w:autoSpaceDN w:val="0"/>
        <w:adjustRightInd w:val="0"/>
        <w:jc w:val="both"/>
        <w:rPr>
          <w:rFonts w:ascii="Helvetica" w:hAnsi="Helvetica" w:cs="Helvetica"/>
          <w:sz w:val="20"/>
          <w:szCs w:val="20"/>
          <w:lang w:val="en-GB"/>
        </w:rPr>
      </w:pPr>
    </w:p>
    <w:p w14:paraId="6FB56705" w14:textId="77777777" w:rsidR="009A53BD" w:rsidRPr="009A53BD" w:rsidRDefault="009A53BD" w:rsidP="009A53BD">
      <w:pPr>
        <w:widowControl w:val="0"/>
        <w:tabs>
          <w:tab w:val="left" w:pos="2624"/>
        </w:tabs>
        <w:autoSpaceDE w:val="0"/>
        <w:autoSpaceDN w:val="0"/>
        <w:adjustRightInd w:val="0"/>
        <w:jc w:val="both"/>
        <w:rPr>
          <w:rFonts w:ascii="Helvetica" w:hAnsi="Helvetica" w:cs="Helvetica"/>
          <w:sz w:val="20"/>
          <w:szCs w:val="20"/>
          <w:lang w:val="en-GB"/>
        </w:rP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320"/>
          </w:tcPr>
          <w:p>
            <w:r/>
          </w:p>
          <w:p/>
          <w:p>
            <w:r>
              <w:t>On behalf of Company</w:t>
            </w:r>
          </w:p>
          <w:p/>
          <w:p>
            <w:r>
              <w:t>________________________________</w:t>
            </w:r>
          </w:p>
          <w:p>
            <w:r>
              <w:t>SUNDAY</w:t>
            </w:r>
          </w:p>
        </w:tc>
        <w:tc>
          <w:tcPr>
            <w:tcW w:type="dxa" w:w="4320"/>
          </w:tcPr>
          <w:p>
            <w:r/>
          </w:p>
          <w:p>
            <w:r>
              <w:t xml:space="preserve"/>
            </w:r>
          </w:p>
          <w:p>
            <w:r>
              <w:t>On behalf of Writer</w:t>
            </w:r>
          </w:p>
          <w:p/>
          <w:p>
            <w:r>
              <w:t>________________________________</w:t>
            </w:r>
          </w:p>
          <w:p>
            <w:r>
              <w:t xml:space="preserve">Test Name</w:t>
            </w:r>
          </w:p>
          <w:p>
            <w:r>
              <w:t xml:space="preserve"/>
            </w:r>
          </w:p>
          <w:p>
            <w:r>
              <w:t xml:space="preserve"/>
            </w:r>
          </w:p>
        </w:tc>
      </w:tr>
    </w:tbl>
    <w:p w14:paraId="1D3E1990" w14:textId="77777777" w:rsidR="009A53BD" w:rsidRPr="009A53BD" w:rsidRDefault="009A53BD" w:rsidP="009A53BD">
      <w:pPr>
        <w:widowControl w:val="0"/>
        <w:tabs>
          <w:tab w:val="left" w:pos="2624"/>
        </w:tabs>
        <w:autoSpaceDE w:val="0"/>
        <w:autoSpaceDN w:val="0"/>
        <w:adjustRightInd w:val="0"/>
        <w:jc w:val="both"/>
        <w:rPr>
          <w:rFonts w:ascii="Helvetica" w:hAnsi="Helvetica" w:cs="Helvetica"/>
          <w:sz w:val="20"/>
          <w:szCs w:val="20"/>
          <w:lang w:val="en-GB"/>
        </w:rPr>
      </w:pPr>
    </w:p>
    <w:p w14:paraId="72676E9E" w14:textId="77777777" w:rsidR="009A53BD" w:rsidRPr="009A53BD" w:rsidRDefault="009A53BD" w:rsidP="009A53BD">
      <w:pPr>
        <w:widowControl w:val="0"/>
        <w:autoSpaceDE w:val="0"/>
        <w:autoSpaceDN w:val="0"/>
        <w:adjustRightInd w:val="0"/>
        <w:jc w:val="both"/>
        <w:rPr>
          <w:rFonts w:ascii="Helvetica" w:hAnsi="Helvetica" w:cs="Helvetica"/>
          <w:sz w:val="20"/>
          <w:szCs w:val="20"/>
          <w:lang w:val="en-GB"/>
        </w:rPr>
      </w:pPr>
    </w:p>
    <w:p w14:paraId="050BA447" w14:textId="77777777" w:rsidR="009A53BD" w:rsidRDefault="009A53BD" w:rsidP="009A53BD">
      <w:pPr>
        <w:widowControl w:val="0"/>
        <w:autoSpaceDE w:val="0"/>
        <w:autoSpaceDN w:val="0"/>
        <w:adjustRightInd w:val="0"/>
        <w:jc w:val="both"/>
        <w:rPr>
          <w:rFonts w:ascii="Helvetica" w:hAnsi="Helvetica" w:cs="Helvetica"/>
          <w:sz w:val="20"/>
          <w:szCs w:val="20"/>
          <w:lang w:val="en-GB"/>
        </w:rPr>
      </w:pPr>
    </w:p>
    <w:p w14:paraId="4EBE4644" w14:textId="77777777" w:rsidR="00553D8F" w:rsidRPr="009A53BD" w:rsidRDefault="00553D8F" w:rsidP="009A53BD">
      <w:pPr>
        <w:widowControl w:val="0"/>
        <w:autoSpaceDE w:val="0"/>
        <w:autoSpaceDN w:val="0"/>
        <w:adjustRightInd w:val="0"/>
        <w:jc w:val="both"/>
        <w:rPr>
          <w:rFonts w:ascii="Helvetica" w:hAnsi="Helvetica" w:cs="Helvetica"/>
          <w:sz w:val="20"/>
          <w:szCs w:val="20"/>
          <w:lang w:val="en-GB"/>
        </w:rPr>
      </w:pPr>
    </w:p>
    <w:p w14:paraId="2AA9FB74" w14:textId="77777777" w:rsidR="009A53BD" w:rsidRPr="009A53BD" w:rsidRDefault="009A53BD" w:rsidP="009A53BD">
      <w:pPr>
        <w:widowControl w:val="0"/>
        <w:autoSpaceDE w:val="0"/>
        <w:autoSpaceDN w:val="0"/>
        <w:adjustRightInd w:val="0"/>
        <w:jc w:val="both"/>
        <w:rPr>
          <w:rFonts w:ascii="Helvetica" w:hAnsi="Helvetica" w:cs="Helvetica"/>
          <w:sz w:val="20"/>
          <w:szCs w:val="20"/>
          <w:lang w:val="en-GB"/>
        </w:rPr>
      </w:pPr>
    </w:p>
    <w:p w14:paraId="56206BCE" w14:textId="77777777" w:rsidR="009A53BD" w:rsidRPr="009A53BD" w:rsidRDefault="009A53BD" w:rsidP="009A53BD">
      <w:pPr>
        <w:widowControl w:val="0"/>
        <w:autoSpaceDE w:val="0"/>
        <w:autoSpaceDN w:val="0"/>
        <w:adjustRightInd w:val="0"/>
        <w:jc w:val="both"/>
        <w:rPr>
          <w:rFonts w:ascii="Helvetica" w:hAnsi="Helvetica" w:cs="Century Gothic"/>
          <w:sz w:val="20"/>
          <w:szCs w:val="20"/>
          <w:lang w:val="en-US"/>
        </w:rPr>
      </w:pPr>
    </w:p>
    <w:p w14:paraId="59D1A313" w14:textId="04AC719E" w:rsidR="00605E25" w:rsidRPr="00553D8F" w:rsidRDefault="009A53BD" w:rsidP="00E717D5">
      <w:pPr>
        <w:widowControl w:val="0"/>
        <w:autoSpaceDE w:val="0"/>
        <w:autoSpaceDN w:val="0"/>
        <w:adjustRightInd w:val="0"/>
        <w:jc w:val="both"/>
        <w:rPr>
          <w:rFonts w:ascii="Helvetica" w:hAnsi="Helvetica" w:cs="Helvetica"/>
          <w:b/>
          <w:sz w:val="20"/>
          <w:szCs w:val="20"/>
          <w:lang w:val="en-US"/>
        </w:rPr>
      </w:pPr>
    </w:p>
    <w:p/>
    <w:p/>
    <w:p/>
    <w:p/>
    <w:p/>
    <w:p/>
    <w:p/>
    <w:p/>
    <w:p/>
    <w:p/>
    <w:p>
      <w:r>
        <w:t xml:space="preserve"/>
      </w:r>
    </w:p>
    <w:p/>
    <w:p/>
    <w:p/>
    <w:p/>
    <w:p/>
    <w:p/>
    <w:p/>
    <w:sectPr w:rsidR="00605E25" w:rsidRPr="00553D8F" w:rsidSect="005C1893">
      <w:headerReference w:type="even" r:id="rId10"/>
      <w:headerReference w:type="default" r:id="rId11"/>
      <w:footerReference w:type="even" r:id="rId12"/>
      <w:footerReference w:type="default" r:id="rId13"/>
      <w:headerReference w:type="first" r:id="rId14"/>
      <w:footerReference w:type="first" r:id="rId15"/>
      <w:pgSz w:w="11900" w:h="16840"/>
      <w:pgMar w:top="2127" w:right="1800" w:bottom="1702" w:left="180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 Hallenslev" w:date="2023-02-08T12:50:00Z" w:initials="MH">
    <w:p w14:paraId="07C65348" w14:textId="77777777" w:rsidR="00721A85" w:rsidRDefault="00721A85" w:rsidP="003A73D5">
      <w:r>
        <w:rPr>
          <w:rStyle w:val="Kommentarhenvisning"/>
        </w:rPr>
        <w:annotationRef/>
      </w:r>
      <w:r>
        <w:rPr>
          <w:rFonts w:eastAsiaTheme="minorEastAsia"/>
          <w:lang w:eastAsia="ja-JP"/>
        </w:rPr>
        <w:t>Udfyld</w:t>
      </w:r>
    </w:p>
  </w:comment>
  <w:comment w:id="1" w:author="Martin Hallenslev" w:date="2023-02-08T12:50:00Z" w:initials="MH">
    <w:p w14:paraId="1BC68E46" w14:textId="77777777" w:rsidR="00721A85" w:rsidRDefault="00721A85" w:rsidP="003471FA">
      <w:r>
        <w:rPr>
          <w:rStyle w:val="Kommentarhenvisning"/>
        </w:rPr>
        <w:annotationRef/>
      </w:r>
      <w:r>
        <w:rPr>
          <w:rFonts w:eastAsiaTheme="minorEastAsia"/>
          <w:lang w:eastAsia="ja-JP"/>
        </w:rPr>
        <w:t>Publishing?</w:t>
      </w:r>
    </w:p>
  </w:comment>
  <w:comment w:id="2" w:author="Martin Hallenslev" w:date="2023-02-08T12:51:00Z" w:initials="MH">
    <w:p w14:paraId="6441FE46" w14:textId="77777777" w:rsidR="00721A85" w:rsidRDefault="00721A85" w:rsidP="00411B42">
      <w:r>
        <w:rPr>
          <w:rStyle w:val="Kommentarhenvisning"/>
        </w:rPr>
        <w:annotationRef/>
      </w:r>
      <w:r>
        <w:rPr>
          <w:rFonts w:eastAsiaTheme="minorEastAsia"/>
          <w:lang w:eastAsia="ja-JP"/>
        </w:rPr>
        <w:t>Antal singler/EP/Album og har projektet en titel?</w:t>
      </w:r>
    </w:p>
  </w:comment>
  <w:comment w:id="3" w:author="Martin Hallenslev" w:date="2024-05-23T20:32:00Z" w:initials="MH">
    <w:p w14:paraId="51572903" w14:textId="77777777" w:rsidR="008D688F" w:rsidRDefault="008D688F" w:rsidP="008D688F">
      <w:r>
        <w:rPr>
          <w:rStyle w:val="Kommentarhenvisning"/>
        </w:rPr>
        <w:annotationRef/>
      </w:r>
      <w:r>
        <w:rPr>
          <w:rFonts w:eastAsiaTheme="minorEastAsia"/>
          <w:color w:val="000000"/>
          <w:lang w:eastAsia="ja-JP"/>
        </w:rPr>
        <w:t>Advance?</w:t>
      </w:r>
    </w:p>
  </w:comment>
  <w:comment w:id="4" w:author="Royalty Statement The Label Sunday" w:date="2025-06-02T16:06:00Z" w:initials="RT">
    <w:p w14:paraId="32C80AE8" w14:textId="77777777" w:rsidR="00AB3E9B" w:rsidRDefault="00AB3E9B" w:rsidP="00AB3E9B">
      <w:r>
        <w:rPr>
          <w:rStyle w:val="Kommentarhenvisning"/>
        </w:rPr>
        <w:annotationRef/>
      </w:r>
      <w:r>
        <w:rPr>
          <w:rFonts w:eastAsiaTheme="minorEastAsia"/>
          <w:color w:val="000000"/>
          <w:lang w:eastAsia="ja-JP"/>
        </w:rPr>
        <w:t>Milestone advance? Og husk at ret “advance” eller “additional advance” til alt efter om der er givet et advance til at starte med</w:t>
      </w:r>
    </w:p>
  </w:comment>
  <w:comment w:id="5" w:author="Martin Hallenslev" w:date="2023-02-08T12:52:00Z" w:initials="MH">
    <w:p w14:paraId="48C888E6" w14:textId="5D02C402" w:rsidR="00721A85" w:rsidRDefault="00721A85" w:rsidP="006B5E00">
      <w:r>
        <w:rPr>
          <w:rStyle w:val="Kommentarhenvisning"/>
        </w:rPr>
        <w:annotationRef/>
      </w:r>
      <w:r>
        <w:rPr>
          <w:rFonts w:eastAsiaTheme="minorEastAsia"/>
          <w:lang w:eastAsia="ja-JP"/>
        </w:rPr>
        <w:t>Udfyld</w:t>
      </w:r>
    </w:p>
  </w:comment>
  <w:comment w:id="6" w:author="Martin Hallenslev [2]" w:date="2025-01-29T14:53:00Z" w:initials="MH">
    <w:p w14:paraId="54B7C88F" w14:textId="77777777" w:rsidR="00223C8B" w:rsidRDefault="00223C8B" w:rsidP="00223C8B">
      <w:r>
        <w:rPr>
          <w:rStyle w:val="Kommentarhenvisning"/>
        </w:rPr>
        <w:annotationRef/>
      </w:r>
      <w:r>
        <w:rPr>
          <w:rFonts w:eastAsiaTheme="minorEastAsia"/>
          <w:color w:val="000000"/>
          <w:lang w:eastAsia="ja-JP"/>
        </w:rPr>
        <w:t>Marketing Recoupment???</w:t>
      </w:r>
    </w:p>
  </w:comment>
  <w:comment w:id="7" w:author="Royalty Statement The Label Sunday" w:date="2025-06-02T16:10:00Z" w:initials="RT">
    <w:p w14:paraId="2D917870" w14:textId="77777777" w:rsidR="00AB3E9B" w:rsidRDefault="00AB3E9B" w:rsidP="00AB3E9B">
      <w:r>
        <w:rPr>
          <w:rStyle w:val="Kommentarhenvisning"/>
        </w:rPr>
        <w:annotationRef/>
      </w:r>
      <w:r>
        <w:rPr>
          <w:rFonts w:eastAsiaTheme="minorEastAsia"/>
          <w:lang w:eastAsia="ja-JP"/>
        </w:rPr>
        <w:t>Milestone marketing? Brug denne formulering i s</w:t>
      </w:r>
      <w:r>
        <w:rPr>
          <w:rFonts w:eastAsiaTheme="minorEastAsia"/>
          <w:color w:val="000000"/>
          <w:lang w:eastAsia="ja-JP"/>
        </w:rPr>
        <w:t>tedet</w:t>
      </w:r>
    </w:p>
    <w:p w14:paraId="40C627F2" w14:textId="77777777" w:rsidR="00AB3E9B" w:rsidRDefault="00AB3E9B" w:rsidP="00AB3E9B"/>
    <w:p w14:paraId="0CF73ECB" w14:textId="77777777" w:rsidR="00AB3E9B" w:rsidRDefault="00AB3E9B" w:rsidP="00AB3E9B">
      <w:r>
        <w:rPr>
          <w:rFonts w:eastAsiaTheme="minorEastAsia"/>
          <w:lang w:eastAsia="ja-JP"/>
        </w:rPr>
        <w:t>Company shall be allowed to offset a recoupable cost of USD 5000 (Five Thousand American Dollars), with an option of USD 5000 (Five Thousand American Dollars) if Company decides to do that more, all from royalties due to Artist for each Recording released under this agreement to compensate Company for marketing expenses incurred by Company. For the avoidance of doubt, this shall not apply to remixes or alternate versions.</w:t>
      </w:r>
    </w:p>
    <w:p w14:paraId="50806C83" w14:textId="77777777" w:rsidR="00AB3E9B" w:rsidRDefault="00AB3E9B" w:rsidP="00AB3E9B"/>
  </w:comment>
  <w:comment w:id="8" w:author="Martin Hallenslev" w:date="2023-02-08T12:53:00Z" w:initials="MH">
    <w:p w14:paraId="72C086B6" w14:textId="571D25F3" w:rsidR="00721A85" w:rsidRDefault="00721A85" w:rsidP="005F5301">
      <w:r>
        <w:rPr>
          <w:rStyle w:val="Kommentarhenvisning"/>
        </w:rPr>
        <w:annotationRef/>
      </w:r>
      <w:r>
        <w:rPr>
          <w:rFonts w:eastAsiaTheme="minorEastAsia"/>
          <w:lang w:eastAsia="ja-JP"/>
        </w:rPr>
        <w:t>Korrekt split?</w:t>
      </w:r>
    </w:p>
  </w:comment>
  <w:comment w:id="9" w:author="Martin Hallenslev" w:date="2023-02-08T12:53:00Z" w:initials="MH">
    <w:p w14:paraId="09A38308" w14:textId="77777777" w:rsidR="00721A85" w:rsidRDefault="00721A85" w:rsidP="002E4518">
      <w:r>
        <w:rPr>
          <w:rStyle w:val="Kommentarhenvisning"/>
        </w:rPr>
        <w:annotationRef/>
      </w:r>
      <w:r>
        <w:rPr>
          <w:rFonts w:eastAsiaTheme="minorEastAsia"/>
          <w:lang w:eastAsia="ja-JP"/>
        </w:rPr>
        <w:t>Publishing?</w:t>
      </w:r>
    </w:p>
  </w:comment>
  <w:comment w:id="10" w:author="Martin Hallenslev" w:date="2023-02-08T12:53:00Z" w:initials="MH">
    <w:p w14:paraId="4855CC77" w14:textId="77777777" w:rsidR="00721A85" w:rsidRDefault="00721A85" w:rsidP="00B85098">
      <w:r>
        <w:rPr>
          <w:rStyle w:val="Kommentarhenvisning"/>
        </w:rPr>
        <w:annotationRef/>
      </w:r>
      <w:r>
        <w:rPr>
          <w:rFonts w:eastAsiaTheme="minorEastAsia"/>
          <w:lang w:eastAsia="ja-JP"/>
        </w:rPr>
        <w:t>Udfyld</w:t>
      </w:r>
    </w:p>
  </w:comment>
  <w:comment w:id="11" w:author="Martin Hallenslev" w:date="2023-02-08T12:54:00Z" w:initials="MH">
    <w:p w14:paraId="654788CF" w14:textId="77777777" w:rsidR="00721A85" w:rsidRDefault="00721A85" w:rsidP="007B75FC">
      <w:r>
        <w:rPr>
          <w:rStyle w:val="Kommentarhenvisning"/>
        </w:rPr>
        <w:annotationRef/>
      </w:r>
      <w:r>
        <w:rPr>
          <w:rFonts w:eastAsiaTheme="minorEastAsia"/>
          <w:lang w:eastAsia="ja-JP"/>
        </w:rPr>
        <w:t>Udfyld</w:t>
      </w:r>
    </w:p>
  </w:comment>
  <w:comment w:id="12" w:author="Nanna Heimann" w:date="2024-01-17T10:35:00Z" w:initials="NH">
    <w:p w14:paraId="697E970E" w14:textId="77777777" w:rsidR="00E91DF9" w:rsidRDefault="00E91DF9" w:rsidP="00840A2E">
      <w:r>
        <w:rPr>
          <w:rStyle w:val="Kommentarhenvisning"/>
        </w:rPr>
        <w:annotationRef/>
      </w:r>
      <w:r>
        <w:rPr>
          <w:rFonts w:eastAsiaTheme="minorEastAsia"/>
          <w:color w:val="000000"/>
          <w:lang w:eastAsia="ja-JP"/>
        </w:rPr>
        <w:t>Hvordan er fordeling?</w:t>
      </w:r>
    </w:p>
  </w:comment>
  <w:comment w:id="13" w:author="Martin Hallenslev" w:date="2024-11-13T18:28:00Z" w:initials="MH">
    <w:p w14:paraId="70158435" w14:textId="77777777" w:rsidR="009A53BD" w:rsidRDefault="009A53BD" w:rsidP="009A53BD">
      <w:r>
        <w:rPr>
          <w:rStyle w:val="Kommentarhenvisning"/>
        </w:rPr>
        <w:annotationRef/>
      </w:r>
      <w:r>
        <w:rPr>
          <w:rFonts w:eastAsiaTheme="minorEastAsia"/>
          <w:color w:val="000000"/>
          <w:lang w:eastAsia="ja-JP"/>
        </w:rPr>
        <w:t>Indsæt alle der skal skrive under med deres rigtige navne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C65348" w15:done="0"/>
  <w15:commentEx w15:paraId="1BC68E46" w15:done="0"/>
  <w15:commentEx w15:paraId="6441FE46" w15:done="0"/>
  <w15:commentEx w15:paraId="51572903" w15:done="0"/>
  <w15:commentEx w15:paraId="32C80AE8" w15:done="0"/>
  <w15:commentEx w15:paraId="48C888E6" w15:done="0"/>
  <w15:commentEx w15:paraId="54B7C88F" w15:done="0"/>
  <w15:commentEx w15:paraId="50806C83" w15:done="0"/>
  <w15:commentEx w15:paraId="72C086B6" w15:done="0"/>
  <w15:commentEx w15:paraId="09A38308" w15:done="0"/>
  <w15:commentEx w15:paraId="4855CC77" w15:done="0"/>
  <w15:commentEx w15:paraId="654788CF" w15:done="0"/>
  <w15:commentEx w15:paraId="697E970E" w15:done="0"/>
  <w15:commentEx w15:paraId="701584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8E18F9" w16cex:dateUtc="2023-02-08T11:50:00Z"/>
  <w16cex:commentExtensible w16cex:durableId="278E1911" w16cex:dateUtc="2023-02-08T11:50:00Z"/>
  <w16cex:commentExtensible w16cex:durableId="278E195F" w16cex:dateUtc="2023-02-08T11:51:00Z"/>
  <w16cex:commentExtensible w16cex:durableId="5BD82572" w16cex:dateUtc="2024-05-23T18:32:00Z"/>
  <w16cex:commentExtensible w16cex:durableId="0A754F05" w16cex:dateUtc="2025-06-02T14:06:00Z"/>
  <w16cex:commentExtensible w16cex:durableId="278E197C" w16cex:dateUtc="2023-02-08T11:52:00Z"/>
  <w16cex:commentExtensible w16cex:durableId="7B5A6533" w16cex:dateUtc="2025-01-29T13:53:00Z"/>
  <w16cex:commentExtensible w16cex:durableId="61FDD32F" w16cex:dateUtc="2025-06-02T14:10:00Z"/>
  <w16cex:commentExtensible w16cex:durableId="278E19BE" w16cex:dateUtc="2023-02-08T11:53:00Z"/>
  <w16cex:commentExtensible w16cex:durableId="278E19D2" w16cex:dateUtc="2023-02-08T11:53:00Z"/>
  <w16cex:commentExtensible w16cex:durableId="278E19E2" w16cex:dateUtc="2023-02-08T11:53:00Z"/>
  <w16cex:commentExtensible w16cex:durableId="278E19F2" w16cex:dateUtc="2023-02-08T11:54:00Z"/>
  <w16cex:commentExtensible w16cex:durableId="29522BE6" w16cex:dateUtc="2024-01-17T09:35:00Z"/>
  <w16cex:commentExtensible w16cex:durableId="42C5604E" w16cex:dateUtc="2024-11-13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C65348" w16cid:durableId="278E18F9"/>
  <w16cid:commentId w16cid:paraId="1BC68E46" w16cid:durableId="278E1911"/>
  <w16cid:commentId w16cid:paraId="6441FE46" w16cid:durableId="278E195F"/>
  <w16cid:commentId w16cid:paraId="51572903" w16cid:durableId="5BD82572"/>
  <w16cid:commentId w16cid:paraId="32C80AE8" w16cid:durableId="0A754F05"/>
  <w16cid:commentId w16cid:paraId="48C888E6" w16cid:durableId="278E197C"/>
  <w16cid:commentId w16cid:paraId="54B7C88F" w16cid:durableId="7B5A6533"/>
  <w16cid:commentId w16cid:paraId="50806C83" w16cid:durableId="61FDD32F"/>
  <w16cid:commentId w16cid:paraId="72C086B6" w16cid:durableId="278E19BE"/>
  <w16cid:commentId w16cid:paraId="09A38308" w16cid:durableId="278E19D2"/>
  <w16cid:commentId w16cid:paraId="4855CC77" w16cid:durableId="278E19E2"/>
  <w16cid:commentId w16cid:paraId="654788CF" w16cid:durableId="278E19F2"/>
  <w16cid:commentId w16cid:paraId="697E970E" w16cid:durableId="29522BE6"/>
  <w16cid:commentId w16cid:paraId="70158435" w16cid:durableId="42C560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D94BF" w14:textId="77777777" w:rsidR="00517489" w:rsidRDefault="00517489">
      <w:r>
        <w:separator/>
      </w:r>
    </w:p>
  </w:endnote>
  <w:endnote w:type="continuationSeparator" w:id="0">
    <w:p w14:paraId="14C0F56E" w14:textId="77777777" w:rsidR="00517489" w:rsidRDefault="0051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6C3C" w14:textId="77777777" w:rsidR="00336396" w:rsidRDefault="00336396" w:rsidP="0082112A">
    <w:pPr>
      <w:pStyle w:val="Sidefod"/>
      <w:framePr w:wrap="around" w:vAnchor="text" w:hAnchor="margin" w:xAlign="center" w:y="1"/>
      <w:rPr>
        <w:rStyle w:val="Sidetal"/>
      </w:rPr>
    </w:pPr>
    <w:r>
      <w:rPr>
        <w:rStyle w:val="Sidetal"/>
      </w:rPr>
      <w:fldChar w:fldCharType="begin"/>
    </w:r>
    <w:r>
      <w:rPr>
        <w:rStyle w:val="Sidetal"/>
      </w:rPr>
      <w:instrText xml:space="preserve">PAGE  </w:instrText>
    </w:r>
    <w:r>
      <w:rPr>
        <w:rStyle w:val="Sidetal"/>
      </w:rPr>
      <w:fldChar w:fldCharType="end"/>
    </w:r>
  </w:p>
  <w:p w14:paraId="0C02F5BE" w14:textId="77777777" w:rsidR="00336396" w:rsidRDefault="0033639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447A" w14:textId="3D13D619" w:rsidR="00336396" w:rsidRPr="003A3B2C" w:rsidRDefault="00336396" w:rsidP="0082112A">
    <w:pPr>
      <w:pStyle w:val="Sidefod"/>
      <w:framePr w:wrap="around" w:vAnchor="text" w:hAnchor="margin" w:xAlign="center" w:y="1"/>
      <w:rPr>
        <w:rStyle w:val="Sidetal"/>
        <w:rFonts w:ascii="Helvetica" w:hAnsi="Helvetica"/>
        <w:sz w:val="16"/>
        <w:szCs w:val="16"/>
      </w:rPr>
    </w:pPr>
    <w:r w:rsidRPr="003A3B2C">
      <w:rPr>
        <w:rStyle w:val="Sidetal"/>
        <w:rFonts w:ascii="Helvetica" w:hAnsi="Helvetica"/>
        <w:sz w:val="16"/>
        <w:szCs w:val="16"/>
      </w:rPr>
      <w:fldChar w:fldCharType="begin"/>
    </w:r>
    <w:r w:rsidRPr="003A3B2C">
      <w:rPr>
        <w:rStyle w:val="Sidetal"/>
        <w:rFonts w:ascii="Helvetica" w:hAnsi="Helvetica"/>
        <w:sz w:val="16"/>
        <w:szCs w:val="16"/>
      </w:rPr>
      <w:instrText xml:space="preserve">PAGE  </w:instrText>
    </w:r>
    <w:r w:rsidRPr="003A3B2C">
      <w:rPr>
        <w:rStyle w:val="Sidetal"/>
        <w:rFonts w:ascii="Helvetica" w:hAnsi="Helvetica"/>
        <w:sz w:val="16"/>
        <w:szCs w:val="16"/>
      </w:rPr>
      <w:fldChar w:fldCharType="separate"/>
    </w:r>
    <w:r w:rsidR="00226EA2" w:rsidRPr="003A3B2C">
      <w:rPr>
        <w:rStyle w:val="Sidetal"/>
        <w:rFonts w:ascii="Helvetica" w:hAnsi="Helvetica"/>
        <w:noProof/>
        <w:sz w:val="16"/>
        <w:szCs w:val="16"/>
      </w:rPr>
      <w:t>1</w:t>
    </w:r>
    <w:r w:rsidRPr="003A3B2C">
      <w:rPr>
        <w:rStyle w:val="Sidetal"/>
        <w:rFonts w:ascii="Helvetica" w:hAnsi="Helvetica"/>
        <w:sz w:val="16"/>
        <w:szCs w:val="16"/>
      </w:rPr>
      <w:fldChar w:fldCharType="end"/>
    </w:r>
    <w:r w:rsidRPr="003A3B2C">
      <w:rPr>
        <w:rStyle w:val="Sidetal"/>
        <w:rFonts w:ascii="Helvetica" w:hAnsi="Helvetica"/>
        <w:sz w:val="16"/>
        <w:szCs w:val="16"/>
      </w:rPr>
      <w:t>/</w:t>
    </w:r>
    <w:r w:rsidR="00605E25" w:rsidRPr="003A3B2C">
      <w:rPr>
        <w:rStyle w:val="Sidetal"/>
        <w:rFonts w:ascii="Helvetica" w:hAnsi="Helvetica"/>
        <w:sz w:val="16"/>
        <w:szCs w:val="16"/>
      </w:rPr>
      <w:t>1</w:t>
    </w:r>
    <w:r w:rsidR="00D64B7D" w:rsidRPr="003A3B2C">
      <w:rPr>
        <w:rStyle w:val="Sidetal"/>
        <w:rFonts w:ascii="Helvetica" w:hAnsi="Helvetica"/>
        <w:sz w:val="16"/>
        <w:szCs w:val="16"/>
      </w:rPr>
      <w:t>3</w:t>
    </w:r>
  </w:p>
  <w:p w14:paraId="28FBF4E2" w14:textId="77777777" w:rsidR="00336396" w:rsidRDefault="00336396">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FC393" w14:textId="77777777" w:rsidR="00C5611A" w:rsidRDefault="00C5611A">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DF5F0" w14:textId="77777777" w:rsidR="00517489" w:rsidRDefault="00517489">
      <w:r>
        <w:separator/>
      </w:r>
    </w:p>
  </w:footnote>
  <w:footnote w:type="continuationSeparator" w:id="0">
    <w:p w14:paraId="680255BC" w14:textId="77777777" w:rsidR="00517489" w:rsidRDefault="0051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7F10" w14:textId="77777777" w:rsidR="00C5611A" w:rsidRDefault="00C5611A">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8DCA" w14:textId="4EB57F30" w:rsidR="00336396" w:rsidRPr="009F0D74" w:rsidRDefault="0029640D" w:rsidP="009F0D74">
    <w:pPr>
      <w:pStyle w:val="Sidehoved"/>
      <w:rPr>
        <w:rFonts w:ascii="Helvetica" w:hAnsi="Helvetica"/>
      </w:rPr>
    </w:pPr>
    <w:r>
      <w:rPr>
        <w:rFonts w:ascii="Helvetica" w:hAnsi="Helvetica"/>
        <w:sz w:val="20"/>
      </w:rPr>
      <w:t xml:space="preserve">SUN2026-R-999</w:t>
    </w:r>
    <w:r>
      <w:rPr>
        <w:rFonts w:ascii="Helvetica" w:hAnsi="Helvetica"/>
        <w:sz w:val="20"/>
      </w:rPr>
      <w:tab/>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180C" w14:textId="77777777" w:rsidR="00C5611A" w:rsidRDefault="00C5611A">
    <w:pPr>
      <w:pStyle w:val="Sidehoved"/>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Hallenslev">
    <w15:presenceInfo w15:providerId="AD" w15:userId="S::martin.hallenslev@discowax.com::6176f6b5-6912-4fe2-ae77-71b8f90d6a1f"/>
  </w15:person>
  <w15:person w15:author="Royalty Statement The Label Sunday">
    <w15:presenceInfo w15:providerId="AD" w15:userId="S::royalty@thelabelsunday.com::90209a68-09fc-4e8c-8a00-9c8a8ca39dce"/>
  </w15:person>
  <w15:person w15:author="Martin Hallenslev [2]">
    <w15:presenceInfo w15:providerId="AD" w15:userId="S::martin.hallenslev@discowax2.onmicrosoft.com::6176f6b5-6912-4fe2-ae77-71b8f90d6a1f"/>
  </w15:person>
  <w15:person w15:author="Nanna Heimann">
    <w15:presenceInfo w15:providerId="AD" w15:userId="S::nanna.heimann@discowax.com::35f52729-f29b-40ad-b3e5-546b44f491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proofState w:spelling="clean" w:grammar="clean"/>
  <w:attachedTemplate r:id="rId1"/>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CB"/>
    <w:rsid w:val="00003EDC"/>
    <w:rsid w:val="00010C4B"/>
    <w:rsid w:val="0001765F"/>
    <w:rsid w:val="0002610D"/>
    <w:rsid w:val="00027AF5"/>
    <w:rsid w:val="00031846"/>
    <w:rsid w:val="00035100"/>
    <w:rsid w:val="00037D13"/>
    <w:rsid w:val="00056288"/>
    <w:rsid w:val="0006437A"/>
    <w:rsid w:val="0007010F"/>
    <w:rsid w:val="00081755"/>
    <w:rsid w:val="00083C81"/>
    <w:rsid w:val="000A27B9"/>
    <w:rsid w:val="000C455C"/>
    <w:rsid w:val="000C4E25"/>
    <w:rsid w:val="000C6254"/>
    <w:rsid w:val="000C68C3"/>
    <w:rsid w:val="000E578E"/>
    <w:rsid w:val="001108BE"/>
    <w:rsid w:val="0011487F"/>
    <w:rsid w:val="00120343"/>
    <w:rsid w:val="00121D3B"/>
    <w:rsid w:val="00130024"/>
    <w:rsid w:val="00132C94"/>
    <w:rsid w:val="001371AD"/>
    <w:rsid w:val="00141297"/>
    <w:rsid w:val="00142D78"/>
    <w:rsid w:val="00154C43"/>
    <w:rsid w:val="0015636D"/>
    <w:rsid w:val="001579B3"/>
    <w:rsid w:val="00161A32"/>
    <w:rsid w:val="001620AA"/>
    <w:rsid w:val="001623FC"/>
    <w:rsid w:val="00162FFD"/>
    <w:rsid w:val="00164981"/>
    <w:rsid w:val="00165486"/>
    <w:rsid w:val="00165A70"/>
    <w:rsid w:val="00172971"/>
    <w:rsid w:val="00181C33"/>
    <w:rsid w:val="0018691D"/>
    <w:rsid w:val="00195BBD"/>
    <w:rsid w:val="001A13CE"/>
    <w:rsid w:val="001A39C5"/>
    <w:rsid w:val="001B6048"/>
    <w:rsid w:val="001C3420"/>
    <w:rsid w:val="001D187A"/>
    <w:rsid w:val="001D42C7"/>
    <w:rsid w:val="001E3D16"/>
    <w:rsid w:val="001F043F"/>
    <w:rsid w:val="00202871"/>
    <w:rsid w:val="0021295B"/>
    <w:rsid w:val="002131E6"/>
    <w:rsid w:val="00223C8B"/>
    <w:rsid w:val="002256B9"/>
    <w:rsid w:val="00226643"/>
    <w:rsid w:val="00226EA2"/>
    <w:rsid w:val="002407EB"/>
    <w:rsid w:val="002410D5"/>
    <w:rsid w:val="00247D54"/>
    <w:rsid w:val="002632E1"/>
    <w:rsid w:val="0026371B"/>
    <w:rsid w:val="00263B27"/>
    <w:rsid w:val="00275D02"/>
    <w:rsid w:val="002820FE"/>
    <w:rsid w:val="002952A7"/>
    <w:rsid w:val="0029640D"/>
    <w:rsid w:val="00296D82"/>
    <w:rsid w:val="00297336"/>
    <w:rsid w:val="00297D4A"/>
    <w:rsid w:val="002A5F30"/>
    <w:rsid w:val="002C5A1F"/>
    <w:rsid w:val="002D3A15"/>
    <w:rsid w:val="002D5900"/>
    <w:rsid w:val="002D7C6C"/>
    <w:rsid w:val="002E1D80"/>
    <w:rsid w:val="002E2269"/>
    <w:rsid w:val="002F133E"/>
    <w:rsid w:val="002F2305"/>
    <w:rsid w:val="002F3759"/>
    <w:rsid w:val="002F5FD5"/>
    <w:rsid w:val="002F68A5"/>
    <w:rsid w:val="002F6F64"/>
    <w:rsid w:val="00300FE9"/>
    <w:rsid w:val="003026DE"/>
    <w:rsid w:val="00303F91"/>
    <w:rsid w:val="00323174"/>
    <w:rsid w:val="00333C28"/>
    <w:rsid w:val="00333C90"/>
    <w:rsid w:val="00336396"/>
    <w:rsid w:val="00336DD7"/>
    <w:rsid w:val="003430E0"/>
    <w:rsid w:val="00346F6C"/>
    <w:rsid w:val="00351213"/>
    <w:rsid w:val="00356F1F"/>
    <w:rsid w:val="00371385"/>
    <w:rsid w:val="00385FB6"/>
    <w:rsid w:val="00390994"/>
    <w:rsid w:val="00391341"/>
    <w:rsid w:val="003A3B2C"/>
    <w:rsid w:val="003A5556"/>
    <w:rsid w:val="003B2C3C"/>
    <w:rsid w:val="003B3117"/>
    <w:rsid w:val="003E2AB2"/>
    <w:rsid w:val="003F52BD"/>
    <w:rsid w:val="003F77A6"/>
    <w:rsid w:val="0040337F"/>
    <w:rsid w:val="00404793"/>
    <w:rsid w:val="00405C50"/>
    <w:rsid w:val="00407AA7"/>
    <w:rsid w:val="0041121F"/>
    <w:rsid w:val="00423152"/>
    <w:rsid w:val="00426E72"/>
    <w:rsid w:val="00432AF4"/>
    <w:rsid w:val="00433D3E"/>
    <w:rsid w:val="00434F07"/>
    <w:rsid w:val="00440F0C"/>
    <w:rsid w:val="00447368"/>
    <w:rsid w:val="004605EB"/>
    <w:rsid w:val="004644E6"/>
    <w:rsid w:val="0047060D"/>
    <w:rsid w:val="00483617"/>
    <w:rsid w:val="00483DD6"/>
    <w:rsid w:val="004865E9"/>
    <w:rsid w:val="00496103"/>
    <w:rsid w:val="004A5BB0"/>
    <w:rsid w:val="004B7567"/>
    <w:rsid w:val="004C21FF"/>
    <w:rsid w:val="004C5AEC"/>
    <w:rsid w:val="004D48A8"/>
    <w:rsid w:val="004D5FA5"/>
    <w:rsid w:val="004F3D99"/>
    <w:rsid w:val="004F7130"/>
    <w:rsid w:val="0050359D"/>
    <w:rsid w:val="005044E5"/>
    <w:rsid w:val="00504863"/>
    <w:rsid w:val="0050732D"/>
    <w:rsid w:val="00517489"/>
    <w:rsid w:val="00520558"/>
    <w:rsid w:val="005219F7"/>
    <w:rsid w:val="0053495B"/>
    <w:rsid w:val="00536F97"/>
    <w:rsid w:val="00553D8F"/>
    <w:rsid w:val="00562D46"/>
    <w:rsid w:val="00567526"/>
    <w:rsid w:val="00571281"/>
    <w:rsid w:val="005814F9"/>
    <w:rsid w:val="00586EA7"/>
    <w:rsid w:val="00595C90"/>
    <w:rsid w:val="005A2786"/>
    <w:rsid w:val="005B19AB"/>
    <w:rsid w:val="005C1893"/>
    <w:rsid w:val="005D6AE8"/>
    <w:rsid w:val="005E731B"/>
    <w:rsid w:val="005F3E4E"/>
    <w:rsid w:val="005F4662"/>
    <w:rsid w:val="00605E25"/>
    <w:rsid w:val="00612AE8"/>
    <w:rsid w:val="00615533"/>
    <w:rsid w:val="00624362"/>
    <w:rsid w:val="00630E95"/>
    <w:rsid w:val="00631E5B"/>
    <w:rsid w:val="00636497"/>
    <w:rsid w:val="0064115F"/>
    <w:rsid w:val="00644376"/>
    <w:rsid w:val="00651260"/>
    <w:rsid w:val="006522DE"/>
    <w:rsid w:val="00664896"/>
    <w:rsid w:val="00665D59"/>
    <w:rsid w:val="006747A8"/>
    <w:rsid w:val="00674829"/>
    <w:rsid w:val="006756EF"/>
    <w:rsid w:val="0067680B"/>
    <w:rsid w:val="00680991"/>
    <w:rsid w:val="006818FA"/>
    <w:rsid w:val="00684A89"/>
    <w:rsid w:val="00686D52"/>
    <w:rsid w:val="006A6E73"/>
    <w:rsid w:val="006B6E68"/>
    <w:rsid w:val="006B7ECC"/>
    <w:rsid w:val="006C17F4"/>
    <w:rsid w:val="006C42E4"/>
    <w:rsid w:val="006D6384"/>
    <w:rsid w:val="006E1514"/>
    <w:rsid w:val="006E4855"/>
    <w:rsid w:val="006F2771"/>
    <w:rsid w:val="006F4CB7"/>
    <w:rsid w:val="006F55C4"/>
    <w:rsid w:val="00707DCD"/>
    <w:rsid w:val="0071043B"/>
    <w:rsid w:val="00721A85"/>
    <w:rsid w:val="00730586"/>
    <w:rsid w:val="00733077"/>
    <w:rsid w:val="007338C0"/>
    <w:rsid w:val="00735495"/>
    <w:rsid w:val="0074451B"/>
    <w:rsid w:val="007470C5"/>
    <w:rsid w:val="00754E69"/>
    <w:rsid w:val="007560D2"/>
    <w:rsid w:val="00756423"/>
    <w:rsid w:val="007617C2"/>
    <w:rsid w:val="00767440"/>
    <w:rsid w:val="007767E1"/>
    <w:rsid w:val="0078101F"/>
    <w:rsid w:val="00781832"/>
    <w:rsid w:val="00790281"/>
    <w:rsid w:val="007A12DE"/>
    <w:rsid w:val="007A51E6"/>
    <w:rsid w:val="007C2083"/>
    <w:rsid w:val="007C4AFF"/>
    <w:rsid w:val="007C557E"/>
    <w:rsid w:val="007D34F6"/>
    <w:rsid w:val="007F31E0"/>
    <w:rsid w:val="00801332"/>
    <w:rsid w:val="00802002"/>
    <w:rsid w:val="008074D9"/>
    <w:rsid w:val="00807DBA"/>
    <w:rsid w:val="008128EA"/>
    <w:rsid w:val="00817A2A"/>
    <w:rsid w:val="0082112A"/>
    <w:rsid w:val="008224E7"/>
    <w:rsid w:val="00826318"/>
    <w:rsid w:val="00834254"/>
    <w:rsid w:val="00845F68"/>
    <w:rsid w:val="0085555E"/>
    <w:rsid w:val="00860F78"/>
    <w:rsid w:val="0089422E"/>
    <w:rsid w:val="00896C67"/>
    <w:rsid w:val="00897A59"/>
    <w:rsid w:val="008B0EB9"/>
    <w:rsid w:val="008C7EC0"/>
    <w:rsid w:val="008D60C9"/>
    <w:rsid w:val="008D688F"/>
    <w:rsid w:val="008F169D"/>
    <w:rsid w:val="008F54BC"/>
    <w:rsid w:val="008F771A"/>
    <w:rsid w:val="00901B0F"/>
    <w:rsid w:val="0090650B"/>
    <w:rsid w:val="009106A8"/>
    <w:rsid w:val="009267A0"/>
    <w:rsid w:val="00931480"/>
    <w:rsid w:val="00937BBF"/>
    <w:rsid w:val="009426B1"/>
    <w:rsid w:val="00945349"/>
    <w:rsid w:val="00951D8B"/>
    <w:rsid w:val="00956DB2"/>
    <w:rsid w:val="00957155"/>
    <w:rsid w:val="00962C11"/>
    <w:rsid w:val="00964552"/>
    <w:rsid w:val="009715BF"/>
    <w:rsid w:val="009811EE"/>
    <w:rsid w:val="009827BC"/>
    <w:rsid w:val="009862D6"/>
    <w:rsid w:val="009A19AD"/>
    <w:rsid w:val="009A4411"/>
    <w:rsid w:val="009A49AE"/>
    <w:rsid w:val="009A53BD"/>
    <w:rsid w:val="009A7FC5"/>
    <w:rsid w:val="009C1ECB"/>
    <w:rsid w:val="009D3FB6"/>
    <w:rsid w:val="009E4C58"/>
    <w:rsid w:val="009E6CF2"/>
    <w:rsid w:val="009F0D74"/>
    <w:rsid w:val="009F7EBB"/>
    <w:rsid w:val="00A2054F"/>
    <w:rsid w:val="00A2061B"/>
    <w:rsid w:val="00A2332C"/>
    <w:rsid w:val="00A23AA6"/>
    <w:rsid w:val="00A24B6E"/>
    <w:rsid w:val="00A33306"/>
    <w:rsid w:val="00A40BE6"/>
    <w:rsid w:val="00A43D13"/>
    <w:rsid w:val="00A51CBE"/>
    <w:rsid w:val="00A54636"/>
    <w:rsid w:val="00A551D0"/>
    <w:rsid w:val="00A5646D"/>
    <w:rsid w:val="00A5782B"/>
    <w:rsid w:val="00A64D04"/>
    <w:rsid w:val="00A7786D"/>
    <w:rsid w:val="00A82C2B"/>
    <w:rsid w:val="00A838E5"/>
    <w:rsid w:val="00A83CEE"/>
    <w:rsid w:val="00A8585F"/>
    <w:rsid w:val="00A9237B"/>
    <w:rsid w:val="00A933DB"/>
    <w:rsid w:val="00AA264A"/>
    <w:rsid w:val="00AA577B"/>
    <w:rsid w:val="00AA6443"/>
    <w:rsid w:val="00AA6525"/>
    <w:rsid w:val="00AB0B60"/>
    <w:rsid w:val="00AB1652"/>
    <w:rsid w:val="00AB3E9B"/>
    <w:rsid w:val="00AB4B2A"/>
    <w:rsid w:val="00AC7DED"/>
    <w:rsid w:val="00AD18A0"/>
    <w:rsid w:val="00AD70AD"/>
    <w:rsid w:val="00AE241E"/>
    <w:rsid w:val="00AF3410"/>
    <w:rsid w:val="00B1372C"/>
    <w:rsid w:val="00B154DA"/>
    <w:rsid w:val="00B202DB"/>
    <w:rsid w:val="00B22D84"/>
    <w:rsid w:val="00B24C5A"/>
    <w:rsid w:val="00B258E0"/>
    <w:rsid w:val="00B272CB"/>
    <w:rsid w:val="00B3111C"/>
    <w:rsid w:val="00B31387"/>
    <w:rsid w:val="00B31D40"/>
    <w:rsid w:val="00B32CBD"/>
    <w:rsid w:val="00B62412"/>
    <w:rsid w:val="00B65A37"/>
    <w:rsid w:val="00B75D21"/>
    <w:rsid w:val="00B77827"/>
    <w:rsid w:val="00B80F78"/>
    <w:rsid w:val="00B91940"/>
    <w:rsid w:val="00B9793F"/>
    <w:rsid w:val="00BA19BE"/>
    <w:rsid w:val="00BA2120"/>
    <w:rsid w:val="00BB0DE1"/>
    <w:rsid w:val="00BB3A0E"/>
    <w:rsid w:val="00BB4B76"/>
    <w:rsid w:val="00BC07C9"/>
    <w:rsid w:val="00BE0B74"/>
    <w:rsid w:val="00BE4472"/>
    <w:rsid w:val="00BF18C7"/>
    <w:rsid w:val="00BF1937"/>
    <w:rsid w:val="00BF7858"/>
    <w:rsid w:val="00C06188"/>
    <w:rsid w:val="00C13774"/>
    <w:rsid w:val="00C2132B"/>
    <w:rsid w:val="00C21484"/>
    <w:rsid w:val="00C322D9"/>
    <w:rsid w:val="00C32F9E"/>
    <w:rsid w:val="00C354E5"/>
    <w:rsid w:val="00C41126"/>
    <w:rsid w:val="00C5143E"/>
    <w:rsid w:val="00C53594"/>
    <w:rsid w:val="00C5611A"/>
    <w:rsid w:val="00C56FB7"/>
    <w:rsid w:val="00C57D4E"/>
    <w:rsid w:val="00C73505"/>
    <w:rsid w:val="00C817AB"/>
    <w:rsid w:val="00C85081"/>
    <w:rsid w:val="00C853C3"/>
    <w:rsid w:val="00CA3BC9"/>
    <w:rsid w:val="00CA4952"/>
    <w:rsid w:val="00CC15EC"/>
    <w:rsid w:val="00CC1C33"/>
    <w:rsid w:val="00CD02E3"/>
    <w:rsid w:val="00CD47BD"/>
    <w:rsid w:val="00CF4EC7"/>
    <w:rsid w:val="00D018D9"/>
    <w:rsid w:val="00D02346"/>
    <w:rsid w:val="00D113A0"/>
    <w:rsid w:val="00D13E0B"/>
    <w:rsid w:val="00D13F52"/>
    <w:rsid w:val="00D22CCD"/>
    <w:rsid w:val="00D43DAF"/>
    <w:rsid w:val="00D4445F"/>
    <w:rsid w:val="00D56580"/>
    <w:rsid w:val="00D64B7D"/>
    <w:rsid w:val="00D6556E"/>
    <w:rsid w:val="00D70CA6"/>
    <w:rsid w:val="00D831D7"/>
    <w:rsid w:val="00D85B19"/>
    <w:rsid w:val="00D95317"/>
    <w:rsid w:val="00DA2556"/>
    <w:rsid w:val="00DA3E79"/>
    <w:rsid w:val="00DA70E2"/>
    <w:rsid w:val="00DD0725"/>
    <w:rsid w:val="00DD6AEA"/>
    <w:rsid w:val="00DE4721"/>
    <w:rsid w:val="00DF396C"/>
    <w:rsid w:val="00E00B50"/>
    <w:rsid w:val="00E10156"/>
    <w:rsid w:val="00E21B21"/>
    <w:rsid w:val="00E21C82"/>
    <w:rsid w:val="00E233B8"/>
    <w:rsid w:val="00E2501B"/>
    <w:rsid w:val="00E30A9D"/>
    <w:rsid w:val="00E43855"/>
    <w:rsid w:val="00E466E6"/>
    <w:rsid w:val="00E470AC"/>
    <w:rsid w:val="00E52460"/>
    <w:rsid w:val="00E538F7"/>
    <w:rsid w:val="00E5410E"/>
    <w:rsid w:val="00E568EF"/>
    <w:rsid w:val="00E56F08"/>
    <w:rsid w:val="00E60705"/>
    <w:rsid w:val="00E61173"/>
    <w:rsid w:val="00E66AC5"/>
    <w:rsid w:val="00E673A6"/>
    <w:rsid w:val="00E6749E"/>
    <w:rsid w:val="00E70DF7"/>
    <w:rsid w:val="00E712C4"/>
    <w:rsid w:val="00E717D5"/>
    <w:rsid w:val="00E7267B"/>
    <w:rsid w:val="00E8240F"/>
    <w:rsid w:val="00E835C2"/>
    <w:rsid w:val="00E85305"/>
    <w:rsid w:val="00E86926"/>
    <w:rsid w:val="00E91DF9"/>
    <w:rsid w:val="00E9319C"/>
    <w:rsid w:val="00E9466A"/>
    <w:rsid w:val="00EA3D9B"/>
    <w:rsid w:val="00ED52C2"/>
    <w:rsid w:val="00EE773A"/>
    <w:rsid w:val="00EF58D5"/>
    <w:rsid w:val="00F025EA"/>
    <w:rsid w:val="00F03B08"/>
    <w:rsid w:val="00F0472F"/>
    <w:rsid w:val="00F04EF9"/>
    <w:rsid w:val="00F13082"/>
    <w:rsid w:val="00F3126A"/>
    <w:rsid w:val="00F31539"/>
    <w:rsid w:val="00F325DF"/>
    <w:rsid w:val="00F523B1"/>
    <w:rsid w:val="00F56F08"/>
    <w:rsid w:val="00F61F8B"/>
    <w:rsid w:val="00F62135"/>
    <w:rsid w:val="00F74535"/>
    <w:rsid w:val="00F925CD"/>
    <w:rsid w:val="00FB3C51"/>
    <w:rsid w:val="00FC6D54"/>
    <w:rsid w:val="00FE1B39"/>
    <w:rsid w:val="00FE2633"/>
    <w:rsid w:val="00FF030B"/>
    <w:rsid w:val="00FF1897"/>
    <w:rsid w:val="00FF1B6E"/>
    <w:rsid w:val="00FF5D57"/>
  </w:rsids>
  <m:mathPr>
    <m:mathFont m:val="Cambria Math"/>
    <m:brkBin m:val="before"/>
    <m:brkBinSub m:val="--"/>
    <m:smallFrac m:val="0"/>
    <m:dispDef m:val="0"/>
    <m:lMargin m:val="0"/>
    <m:rMargin m:val="0"/>
    <m:defJc m:val="centerGroup"/>
    <m:wrapRight/>
    <m:intLim m:val="subSup"/>
    <m:naryLim m:val="subSup"/>
  </m:mathPr>
  <w:themeFontLang w:val="da-D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215B447C"/>
  <w15:docId w15:val="{79B0208F-B4B7-6944-9BDC-8114BE5F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358D8"/>
    <w:rPr>
      <w:sz w:val="24"/>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1">
    <w:name w:val="Table Normal1"/>
    <w:semiHidden/>
    <w:rsid w:val="008358D8"/>
    <w:tblPr>
      <w:tblInd w:w="0" w:type="dxa"/>
      <w:tblCellMar>
        <w:top w:w="0" w:type="dxa"/>
        <w:left w:w="108" w:type="dxa"/>
        <w:bottom w:w="0" w:type="dxa"/>
        <w:right w:w="108" w:type="dxa"/>
      </w:tblCellMar>
    </w:tblPr>
  </w:style>
  <w:style w:type="character" w:styleId="Hyperlink">
    <w:name w:val="Hyperlink"/>
    <w:basedOn w:val="Standardskrifttypeiafsnit"/>
    <w:uiPriority w:val="99"/>
    <w:unhideWhenUsed/>
    <w:rsid w:val="008F771A"/>
    <w:rPr>
      <w:color w:val="0000FF" w:themeColor="hyperlink"/>
      <w:u w:val="single"/>
    </w:rPr>
  </w:style>
  <w:style w:type="paragraph" w:styleId="Sidehoved">
    <w:name w:val="header"/>
    <w:basedOn w:val="Normal"/>
    <w:link w:val="SidehovedTegn"/>
    <w:uiPriority w:val="99"/>
    <w:unhideWhenUsed/>
    <w:rsid w:val="00BB4B76"/>
    <w:pPr>
      <w:tabs>
        <w:tab w:val="center" w:pos="4819"/>
        <w:tab w:val="right" w:pos="9638"/>
      </w:tabs>
    </w:pPr>
  </w:style>
  <w:style w:type="character" w:customStyle="1" w:styleId="SidehovedTegn">
    <w:name w:val="Sidehoved Tegn"/>
    <w:basedOn w:val="Standardskrifttypeiafsnit"/>
    <w:link w:val="Sidehoved"/>
    <w:uiPriority w:val="99"/>
    <w:rsid w:val="00BB4B76"/>
    <w:rPr>
      <w:sz w:val="24"/>
      <w:szCs w:val="24"/>
    </w:rPr>
  </w:style>
  <w:style w:type="paragraph" w:styleId="Sidefod">
    <w:name w:val="footer"/>
    <w:basedOn w:val="Normal"/>
    <w:link w:val="SidefodTegn"/>
    <w:uiPriority w:val="99"/>
    <w:unhideWhenUsed/>
    <w:rsid w:val="00BB4B76"/>
    <w:pPr>
      <w:tabs>
        <w:tab w:val="center" w:pos="4819"/>
        <w:tab w:val="right" w:pos="9638"/>
      </w:tabs>
    </w:pPr>
  </w:style>
  <w:style w:type="character" w:customStyle="1" w:styleId="SidefodTegn">
    <w:name w:val="Sidefod Tegn"/>
    <w:basedOn w:val="Standardskrifttypeiafsnit"/>
    <w:link w:val="Sidefod"/>
    <w:uiPriority w:val="99"/>
    <w:rsid w:val="00BB4B76"/>
    <w:rPr>
      <w:sz w:val="24"/>
      <w:szCs w:val="24"/>
    </w:rPr>
  </w:style>
  <w:style w:type="paragraph" w:styleId="Markeringsbobletekst">
    <w:name w:val="Balloon Text"/>
    <w:basedOn w:val="Normal"/>
    <w:link w:val="MarkeringsbobletekstTegn"/>
    <w:uiPriority w:val="99"/>
    <w:semiHidden/>
    <w:unhideWhenUsed/>
    <w:rsid w:val="00D6556E"/>
    <w:rPr>
      <w:rFonts w:ascii="Lucida Grande" w:hAnsi="Lucida Grande" w:cs="Lucida Grande"/>
      <w:sz w:val="18"/>
      <w:szCs w:val="18"/>
    </w:rPr>
  </w:style>
  <w:style w:type="character" w:customStyle="1" w:styleId="MarkeringsbobletekstTegn">
    <w:name w:val="Markeringsbobletekst Tegn"/>
    <w:basedOn w:val="Standardskrifttypeiafsnit"/>
    <w:link w:val="Markeringsbobletekst"/>
    <w:uiPriority w:val="99"/>
    <w:semiHidden/>
    <w:rsid w:val="00D6556E"/>
    <w:rPr>
      <w:rFonts w:ascii="Lucida Grande" w:hAnsi="Lucida Grande" w:cs="Lucida Grande"/>
      <w:sz w:val="18"/>
      <w:szCs w:val="18"/>
    </w:rPr>
  </w:style>
  <w:style w:type="character" w:styleId="Sidetal">
    <w:name w:val="page number"/>
    <w:basedOn w:val="Standardskrifttypeiafsnit"/>
    <w:uiPriority w:val="99"/>
    <w:semiHidden/>
    <w:unhideWhenUsed/>
    <w:rsid w:val="00B65A37"/>
  </w:style>
  <w:style w:type="character" w:styleId="Kommentarhenvisning">
    <w:name w:val="annotation reference"/>
    <w:basedOn w:val="Standardskrifttypeiafsnit"/>
    <w:rsid w:val="00A933DB"/>
    <w:rPr>
      <w:sz w:val="18"/>
      <w:szCs w:val="18"/>
    </w:rPr>
  </w:style>
  <w:style w:type="paragraph" w:styleId="Kommentartekst">
    <w:name w:val="annotation text"/>
    <w:basedOn w:val="Normal"/>
    <w:link w:val="KommentartekstTegn"/>
    <w:rsid w:val="00A933DB"/>
    <w:rPr>
      <w:rFonts w:eastAsiaTheme="minorEastAsia"/>
      <w:lang w:eastAsia="ja-JP"/>
    </w:rPr>
  </w:style>
  <w:style w:type="character" w:customStyle="1" w:styleId="KommentartekstTegn">
    <w:name w:val="Kommentartekst Tegn"/>
    <w:basedOn w:val="Standardskrifttypeiafsnit"/>
    <w:link w:val="Kommentartekst"/>
    <w:rsid w:val="00A933DB"/>
    <w:rPr>
      <w:rFonts w:eastAsiaTheme="minorEastAsia"/>
      <w:sz w:val="24"/>
      <w:szCs w:val="24"/>
      <w:lang w:eastAsia="ja-JP"/>
    </w:rPr>
  </w:style>
  <w:style w:type="paragraph" w:styleId="Kommentaremne">
    <w:name w:val="annotation subject"/>
    <w:basedOn w:val="Kommentartekst"/>
    <w:next w:val="Kommentartekst"/>
    <w:link w:val="KommentaremneTegn"/>
    <w:uiPriority w:val="99"/>
    <w:semiHidden/>
    <w:unhideWhenUsed/>
    <w:rsid w:val="008D60C9"/>
    <w:rPr>
      <w:rFonts w:eastAsiaTheme="minorHAnsi"/>
      <w:b/>
      <w:bCs/>
      <w:sz w:val="20"/>
      <w:szCs w:val="20"/>
      <w:lang w:eastAsia="en-US"/>
    </w:rPr>
  </w:style>
  <w:style w:type="character" w:customStyle="1" w:styleId="KommentaremneTegn">
    <w:name w:val="Kommentaremne Tegn"/>
    <w:basedOn w:val="KommentartekstTegn"/>
    <w:link w:val="Kommentaremne"/>
    <w:uiPriority w:val="99"/>
    <w:semiHidden/>
    <w:rsid w:val="008D60C9"/>
    <w:rPr>
      <w:rFonts w:eastAsiaTheme="minorEastAsia"/>
      <w:b/>
      <w:bCs/>
      <w:sz w:val="24"/>
      <w:szCs w:val="24"/>
      <w:lang w:eastAsia="ja-JP"/>
    </w:rPr>
  </w:style>
  <w:style w:type="paragraph" w:styleId="Listeafsnit">
    <w:name w:val="List Paragraph"/>
    <w:basedOn w:val="Normal"/>
    <w:uiPriority w:val="34"/>
    <w:qFormat/>
    <w:rsid w:val="00E2501B"/>
    <w:pPr>
      <w:ind w:left="720"/>
      <w:contextualSpacing/>
    </w:pPr>
  </w:style>
  <w:style w:type="paragraph" w:styleId="Korrektur">
    <w:name w:val="Revision"/>
    <w:hidden/>
    <w:uiPriority w:val="99"/>
    <w:semiHidden/>
    <w:rsid w:val="006B6E68"/>
    <w:rPr>
      <w:sz w:val="24"/>
      <w:szCs w:val="24"/>
    </w:rPr>
  </w:style>
  <w:style w:type="character" w:styleId="Ulstomtale">
    <w:name w:val="Unresolved Mention"/>
    <w:basedOn w:val="Standardskrifttypeiafsnit"/>
    <w:uiPriority w:val="99"/>
    <w:rsid w:val="00E66AC5"/>
    <w:rPr>
      <w:color w:val="605E5C"/>
      <w:shd w:val="clear" w:color="auto" w:fill="E1DFDD"/>
    </w:rPr>
  </w:style>
  <w:style w:type="character" w:customStyle="1" w:styleId="searchhighlight">
    <w:name w:val="searchhighlight"/>
    <w:basedOn w:val="Standardskrifttypeiafsnit"/>
    <w:rsid w:val="006F4CB7"/>
  </w:style>
  <w:style w:type="paragraph" w:customStyle="1" w:styleId="gmail-m-7868119883304821581p1">
    <w:name w:val="gmail-m_-7868119883304821581p1"/>
    <w:basedOn w:val="Normal"/>
    <w:rsid w:val="006F4CB7"/>
    <w:pPr>
      <w:spacing w:before="100" w:beforeAutospacing="1" w:after="100" w:afterAutospacing="1"/>
    </w:pPr>
    <w:rPr>
      <w:rFonts w:ascii="Times New Roman" w:eastAsia="Times New Roman" w:hAnsi="Times New Roman" w:cs="Times New Roman"/>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53129">
      <w:bodyDiv w:val="1"/>
      <w:marLeft w:val="0"/>
      <w:marRight w:val="0"/>
      <w:marTop w:val="0"/>
      <w:marBottom w:val="0"/>
      <w:divBdr>
        <w:top w:val="none" w:sz="0" w:space="0" w:color="auto"/>
        <w:left w:val="none" w:sz="0" w:space="0" w:color="auto"/>
        <w:bottom w:val="none" w:sz="0" w:space="0" w:color="auto"/>
        <w:right w:val="none" w:sz="0" w:space="0" w:color="auto"/>
      </w:divBdr>
    </w:div>
    <w:div w:id="460344059">
      <w:bodyDiv w:val="1"/>
      <w:marLeft w:val="0"/>
      <w:marRight w:val="0"/>
      <w:marTop w:val="0"/>
      <w:marBottom w:val="0"/>
      <w:divBdr>
        <w:top w:val="none" w:sz="0" w:space="0" w:color="auto"/>
        <w:left w:val="none" w:sz="0" w:space="0" w:color="auto"/>
        <w:bottom w:val="none" w:sz="0" w:space="0" w:color="auto"/>
        <w:right w:val="none" w:sz="0" w:space="0" w:color="auto"/>
      </w:divBdr>
    </w:div>
    <w:div w:id="630094369">
      <w:bodyDiv w:val="1"/>
      <w:marLeft w:val="0"/>
      <w:marRight w:val="0"/>
      <w:marTop w:val="0"/>
      <w:marBottom w:val="0"/>
      <w:divBdr>
        <w:top w:val="none" w:sz="0" w:space="0" w:color="auto"/>
        <w:left w:val="none" w:sz="0" w:space="0" w:color="auto"/>
        <w:bottom w:val="none" w:sz="0" w:space="0" w:color="auto"/>
        <w:right w:val="none" w:sz="0" w:space="0" w:color="auto"/>
      </w:divBdr>
    </w:div>
    <w:div w:id="932055725">
      <w:bodyDiv w:val="1"/>
      <w:marLeft w:val="0"/>
      <w:marRight w:val="0"/>
      <w:marTop w:val="0"/>
      <w:marBottom w:val="0"/>
      <w:divBdr>
        <w:top w:val="none" w:sz="0" w:space="0" w:color="auto"/>
        <w:left w:val="none" w:sz="0" w:space="0" w:color="auto"/>
        <w:bottom w:val="none" w:sz="0" w:space="0" w:color="auto"/>
        <w:right w:val="none" w:sz="0" w:space="0" w:color="auto"/>
      </w:divBdr>
    </w:div>
    <w:div w:id="1494099669">
      <w:bodyDiv w:val="1"/>
      <w:marLeft w:val="0"/>
      <w:marRight w:val="0"/>
      <w:marTop w:val="0"/>
      <w:marBottom w:val="0"/>
      <w:divBdr>
        <w:top w:val="none" w:sz="0" w:space="0" w:color="auto"/>
        <w:left w:val="none" w:sz="0" w:space="0" w:color="auto"/>
        <w:bottom w:val="none" w:sz="0" w:space="0" w:color="auto"/>
        <w:right w:val="none" w:sz="0" w:space="0" w:color="auto"/>
      </w:divBdr>
    </w:div>
    <w:div w:id="1500652185">
      <w:bodyDiv w:val="1"/>
      <w:marLeft w:val="0"/>
      <w:marRight w:val="0"/>
      <w:marTop w:val="0"/>
      <w:marBottom w:val="0"/>
      <w:divBdr>
        <w:top w:val="none" w:sz="0" w:space="0" w:color="auto"/>
        <w:left w:val="none" w:sz="0" w:space="0" w:color="auto"/>
        <w:bottom w:val="none" w:sz="0" w:space="0" w:color="auto"/>
        <w:right w:val="none" w:sz="0" w:space="0" w:color="auto"/>
      </w:divBdr>
      <w:divsChild>
        <w:div w:id="2066945996">
          <w:marLeft w:val="0"/>
          <w:marRight w:val="0"/>
          <w:marTop w:val="0"/>
          <w:marBottom w:val="0"/>
          <w:divBdr>
            <w:top w:val="none" w:sz="0" w:space="0" w:color="auto"/>
            <w:left w:val="none" w:sz="0" w:space="0" w:color="auto"/>
            <w:bottom w:val="none" w:sz="0" w:space="0" w:color="auto"/>
            <w:right w:val="none" w:sz="0" w:space="0" w:color="auto"/>
          </w:divBdr>
        </w:div>
        <w:div w:id="132842899">
          <w:marLeft w:val="0"/>
          <w:marRight w:val="0"/>
          <w:marTop w:val="0"/>
          <w:marBottom w:val="0"/>
          <w:divBdr>
            <w:top w:val="none" w:sz="0" w:space="0" w:color="auto"/>
            <w:left w:val="none" w:sz="0" w:space="0" w:color="auto"/>
            <w:bottom w:val="none" w:sz="0" w:space="0" w:color="auto"/>
            <w:right w:val="none" w:sz="0" w:space="0" w:color="auto"/>
          </w:divBdr>
        </w:div>
        <w:div w:id="1819877666">
          <w:marLeft w:val="0"/>
          <w:marRight w:val="0"/>
          <w:marTop w:val="0"/>
          <w:marBottom w:val="0"/>
          <w:divBdr>
            <w:top w:val="none" w:sz="0" w:space="0" w:color="auto"/>
            <w:left w:val="none" w:sz="0" w:space="0" w:color="auto"/>
            <w:bottom w:val="none" w:sz="0" w:space="0" w:color="auto"/>
            <w:right w:val="none" w:sz="0" w:space="0" w:color="auto"/>
          </w:divBdr>
        </w:div>
        <w:div w:id="754936115">
          <w:marLeft w:val="0"/>
          <w:marRight w:val="0"/>
          <w:marTop w:val="0"/>
          <w:marBottom w:val="0"/>
          <w:divBdr>
            <w:top w:val="none" w:sz="0" w:space="0" w:color="auto"/>
            <w:left w:val="none" w:sz="0" w:space="0" w:color="auto"/>
            <w:bottom w:val="none" w:sz="0" w:space="0" w:color="auto"/>
            <w:right w:val="none" w:sz="0" w:space="0" w:color="auto"/>
          </w:divBdr>
        </w:div>
        <w:div w:id="1650674268">
          <w:marLeft w:val="0"/>
          <w:marRight w:val="0"/>
          <w:marTop w:val="0"/>
          <w:marBottom w:val="0"/>
          <w:divBdr>
            <w:top w:val="none" w:sz="0" w:space="0" w:color="auto"/>
            <w:left w:val="none" w:sz="0" w:space="0" w:color="auto"/>
            <w:bottom w:val="none" w:sz="0" w:space="0" w:color="auto"/>
            <w:right w:val="none" w:sz="0" w:space="0" w:color="auto"/>
          </w:divBdr>
        </w:div>
        <w:div w:id="1372997945">
          <w:marLeft w:val="0"/>
          <w:marRight w:val="0"/>
          <w:marTop w:val="0"/>
          <w:marBottom w:val="0"/>
          <w:divBdr>
            <w:top w:val="none" w:sz="0" w:space="0" w:color="auto"/>
            <w:left w:val="none" w:sz="0" w:space="0" w:color="auto"/>
            <w:bottom w:val="none" w:sz="0" w:space="0" w:color="auto"/>
            <w:right w:val="none" w:sz="0" w:space="0" w:color="auto"/>
          </w:divBdr>
        </w:div>
        <w:div w:id="1076784968">
          <w:marLeft w:val="0"/>
          <w:marRight w:val="0"/>
          <w:marTop w:val="0"/>
          <w:marBottom w:val="0"/>
          <w:divBdr>
            <w:top w:val="none" w:sz="0" w:space="0" w:color="auto"/>
            <w:left w:val="none" w:sz="0" w:space="0" w:color="auto"/>
            <w:bottom w:val="none" w:sz="0" w:space="0" w:color="auto"/>
            <w:right w:val="none" w:sz="0" w:space="0" w:color="auto"/>
          </w:divBdr>
        </w:div>
      </w:divsChild>
    </w:div>
    <w:div w:id="1642539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hallenslev/Downloads/REC%20-%20SUN%20-%20ENG.dotx" TargetMode="External"/></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REC - SUN - ENG.dotx</Template>
  <TotalTime>29</TotalTime>
  <Pages>13</Pages>
  <Words>4327</Words>
  <Characters>26398</Characters>
  <Application>Microsoft Office Word</Application>
  <DocSecurity>0</DocSecurity>
  <Lines>219</Lines>
  <Paragraphs>61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LOOP</Company>
  <LinksUpToDate>false</LinksUpToDate>
  <CharactersWithSpaces>30664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Martin Hallenslev</cp:lastModifiedBy>
  <cp:revision>18</cp:revision>
  <cp:lastPrinted>2024-01-31T09:06:00Z</cp:lastPrinted>
  <dcterms:created xsi:type="dcterms:W3CDTF">2024-10-09T08:26:00Z</dcterms:created>
  <dcterms:modified xsi:type="dcterms:W3CDTF">2025-11-21T08:38:00Z</dcterms:modified>
  <dc:description/>
  <dc:identifier/>
  <dc:language/>
</cp:coreProperties>
</file>